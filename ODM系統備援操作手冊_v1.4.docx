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75A2" w:rsidRDefault="007475A2" w:rsidP="00EB6ABE">
      <w:pPr>
        <w:pStyle w:val="a6"/>
        <w:spacing w:after="120"/>
        <w:jc w:val="right"/>
        <w:rPr>
          <w:lang w:eastAsia="zh-TW"/>
        </w:rPr>
      </w:pPr>
    </w:p>
    <w:p w:rsidR="007475A2" w:rsidRDefault="007475A2" w:rsidP="00EB6ABE">
      <w:pPr>
        <w:pStyle w:val="a6"/>
        <w:spacing w:after="120"/>
        <w:jc w:val="right"/>
        <w:rPr>
          <w:lang w:eastAsia="zh-TW"/>
        </w:rPr>
      </w:pPr>
    </w:p>
    <w:p w:rsidR="007475A2" w:rsidRDefault="007475A2">
      <w:pPr>
        <w:pStyle w:val="afc"/>
        <w:spacing w:before="120" w:after="120"/>
        <w:ind w:firstLineChars="0" w:firstLine="0"/>
      </w:pPr>
    </w:p>
    <w:p w:rsidR="007475A2" w:rsidRDefault="00610619">
      <w:pPr>
        <w:pStyle w:val="af0"/>
        <w:spacing w:before="0" w:after="0" w:line="360" w:lineRule="auto"/>
        <w:jc w:val="left"/>
        <w:outlineLvl w:val="0"/>
        <w:rPr>
          <w:rFonts w:ascii="標楷體" w:eastAsia="標楷體" w:hAnsi="標楷體" w:cs="Consolas"/>
          <w:i/>
          <w:color w:val="204376"/>
          <w:sz w:val="28"/>
          <w:szCs w:val="28"/>
          <w:lang w:eastAsia="zh-TW"/>
        </w:rPr>
      </w:pPr>
      <w:bookmarkStart w:id="0" w:name="_Toc430097430"/>
      <w:r w:rsidRPr="00565F4C">
        <w:rPr>
          <w:rFonts w:ascii="Book Antiqua" w:eastAsia="標楷體" w:hAnsi="Book Antiqua" w:cs="Consolas"/>
          <w:i/>
          <w:color w:val="204376"/>
          <w:sz w:val="28"/>
          <w:szCs w:val="28"/>
          <w:lang w:eastAsia="zh-CN"/>
        </w:rPr>
        <w:t>Agile Insurance Solution</w:t>
      </w:r>
      <w:r w:rsidRPr="00565F4C">
        <w:rPr>
          <w:rFonts w:ascii="Book Antiqua" w:eastAsia="標楷體" w:hAnsi="Book Antiqua" w:cs="Consolas"/>
          <w:i/>
          <w:color w:val="204376"/>
          <w:sz w:val="28"/>
          <w:szCs w:val="28"/>
          <w:lang w:eastAsia="zh-TW"/>
        </w:rPr>
        <w:t xml:space="preserve"> - </w:t>
      </w:r>
      <w:r w:rsidRPr="00565F4C">
        <w:rPr>
          <w:rFonts w:ascii="Book Antiqua" w:eastAsia="標楷體" w:hAnsi="Book Antiqua" w:cs="Consolas"/>
          <w:bCs/>
          <w:i/>
          <w:color w:val="204376"/>
          <w:sz w:val="28"/>
          <w:szCs w:val="28"/>
          <w:lang w:eastAsia="zh-TW"/>
        </w:rPr>
        <w:t>IBM</w:t>
      </w:r>
      <w:r w:rsidRPr="00565F4C">
        <w:rPr>
          <w:rFonts w:ascii="Book Antiqua" w:eastAsia="標楷體" w:hAnsi="標楷體" w:cs="Consolas"/>
          <w:bCs/>
          <w:i/>
          <w:color w:val="204376"/>
          <w:sz w:val="28"/>
          <w:szCs w:val="28"/>
          <w:lang w:eastAsia="zh-TW"/>
        </w:rPr>
        <w:t>人壽</w:t>
      </w:r>
      <w:r>
        <w:rPr>
          <w:rFonts w:ascii="標楷體" w:eastAsia="標楷體" w:hAnsi="標楷體" w:cs="Consolas" w:hint="eastAsia"/>
          <w:bCs/>
          <w:i/>
          <w:color w:val="204376"/>
          <w:sz w:val="28"/>
          <w:szCs w:val="28"/>
          <w:lang w:eastAsia="zh-TW"/>
        </w:rPr>
        <w:t>保險</w:t>
      </w:r>
      <w:r>
        <w:rPr>
          <w:rFonts w:ascii="標楷體" w:eastAsia="標楷體" w:hAnsi="標楷體" w:cs="Consolas" w:hint="eastAsia"/>
          <w:bCs/>
          <w:i/>
          <w:color w:val="204376"/>
          <w:sz w:val="28"/>
          <w:szCs w:val="28"/>
          <w:lang w:eastAsia="zh-CN"/>
        </w:rPr>
        <w:t>業務規則管理</w:t>
      </w:r>
      <w:r>
        <w:rPr>
          <w:rFonts w:ascii="標楷體" w:eastAsia="標楷體" w:hAnsi="標楷體" w:cs="Consolas" w:hint="eastAsia"/>
          <w:bCs/>
          <w:i/>
          <w:color w:val="204376"/>
          <w:sz w:val="28"/>
          <w:szCs w:val="28"/>
          <w:lang w:eastAsia="zh-TW"/>
        </w:rPr>
        <w:t>解決方案</w:t>
      </w:r>
      <w:bookmarkEnd w:id="0"/>
    </w:p>
    <w:p w:rsidR="007475A2" w:rsidRDefault="007218C6">
      <w:pPr>
        <w:pStyle w:val="af0"/>
        <w:spacing w:before="0" w:after="0" w:line="360" w:lineRule="auto"/>
        <w:ind w:leftChars="-119" w:left="-3" w:hangingChars="118" w:hanging="283"/>
        <w:jc w:val="left"/>
        <w:rPr>
          <w:rFonts w:ascii="標楷體" w:eastAsia="標楷體" w:hAnsi="標楷體"/>
          <w:color w:val="FF0000"/>
          <w:sz w:val="24"/>
          <w:szCs w:val="24"/>
          <w:lang w:eastAsia="zh-TW"/>
        </w:rPr>
      </w:pPr>
      <w:r>
        <w:rPr>
          <w:rFonts w:ascii="標楷體" w:eastAsia="標楷體" w:hAnsi="標楷體"/>
          <w:noProof/>
          <w:color w:val="FF0000"/>
          <w:sz w:val="24"/>
          <w:szCs w:val="24"/>
          <w:lang w:eastAsia="zh-TW"/>
        </w:rPr>
        <w:drawing>
          <wp:inline distT="0" distB="0" distL="0" distR="0">
            <wp:extent cx="5756910" cy="1184910"/>
            <wp:effectExtent l="0" t="0" r="0" b="0"/>
            <wp:docPr id="13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A2" w:rsidRDefault="007475A2">
      <w:pPr>
        <w:pStyle w:val="af0"/>
        <w:spacing w:before="0" w:after="0" w:line="360" w:lineRule="auto"/>
        <w:ind w:left="1"/>
        <w:jc w:val="left"/>
        <w:rPr>
          <w:rFonts w:ascii="標楷體" w:eastAsia="標楷體" w:hAnsi="標楷體"/>
          <w:color w:val="FF0000"/>
          <w:sz w:val="24"/>
          <w:szCs w:val="24"/>
          <w:lang w:eastAsia="zh-TW"/>
        </w:rPr>
      </w:pPr>
    </w:p>
    <w:p w:rsidR="007475A2" w:rsidRDefault="007475A2">
      <w:pPr>
        <w:pStyle w:val="af0"/>
        <w:spacing w:before="0" w:after="0" w:line="360" w:lineRule="auto"/>
        <w:ind w:left="1200"/>
        <w:jc w:val="left"/>
        <w:rPr>
          <w:rFonts w:ascii="標楷體" w:eastAsia="標楷體" w:hAnsi="標楷體"/>
          <w:color w:val="FF0000"/>
          <w:sz w:val="24"/>
          <w:szCs w:val="24"/>
          <w:lang w:eastAsia="zh-TW"/>
        </w:rPr>
      </w:pPr>
    </w:p>
    <w:p w:rsidR="007475A2" w:rsidRDefault="00C95DE5" w:rsidP="0075323D">
      <w:pPr>
        <w:spacing w:beforeLines="100" w:before="240" w:line="360" w:lineRule="auto"/>
        <w:jc w:val="center"/>
        <w:rPr>
          <w:rFonts w:ascii="標楷體" w:hAnsi="標楷體"/>
          <w:b/>
          <w:bCs/>
          <w:sz w:val="56"/>
          <w:szCs w:val="56"/>
          <w:lang w:eastAsia="zh-TW"/>
        </w:rPr>
      </w:pPr>
      <w:r>
        <w:rPr>
          <w:rFonts w:ascii="標楷體" w:hAnsi="標楷體" w:hint="eastAsia"/>
          <w:b/>
          <w:bCs/>
          <w:sz w:val="56"/>
          <w:szCs w:val="56"/>
          <w:lang w:eastAsia="zh-TW"/>
        </w:rPr>
        <w:t>三商美邦人壽</w:t>
      </w:r>
      <w:r w:rsidR="00750EAA">
        <w:rPr>
          <w:rFonts w:ascii="標楷體" w:hAnsi="標楷體" w:hint="eastAsia"/>
          <w:b/>
          <w:bCs/>
          <w:sz w:val="56"/>
          <w:szCs w:val="56"/>
          <w:lang w:eastAsia="zh-TW"/>
        </w:rPr>
        <w:t xml:space="preserve"> </w:t>
      </w:r>
      <w:r w:rsidR="00750EAA">
        <w:rPr>
          <w:rFonts w:ascii="標楷體" w:hAnsi="標楷體"/>
          <w:b/>
          <w:bCs/>
          <w:sz w:val="56"/>
          <w:szCs w:val="56"/>
          <w:lang w:eastAsia="zh-TW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273AA9">
        <w:rPr>
          <w:rFonts w:ascii="標楷體" w:hAnsi="標楷體" w:hint="eastAsia"/>
          <w:b/>
          <w:bCs/>
          <w:sz w:val="56"/>
          <w:szCs w:val="56"/>
          <w:lang w:eastAsia="zh-TW"/>
        </w:rPr>
        <w:t>保險</w:t>
      </w:r>
      <w:r w:rsidR="00610619">
        <w:rPr>
          <w:rFonts w:ascii="標楷體" w:hAnsi="標楷體"/>
          <w:b/>
          <w:bCs/>
          <w:sz w:val="56"/>
          <w:szCs w:val="56"/>
          <w:lang w:eastAsia="zh-TW"/>
        </w:rPr>
        <w:t>股份有限公司</w:t>
      </w:r>
    </w:p>
    <w:p w:rsidR="007475A2" w:rsidRDefault="00610619">
      <w:pPr>
        <w:spacing w:line="360" w:lineRule="auto"/>
        <w:jc w:val="center"/>
        <w:rPr>
          <w:rFonts w:ascii="標楷體" w:hAnsi="標楷體"/>
          <w:b/>
          <w:bCs/>
          <w:sz w:val="56"/>
          <w:szCs w:val="56"/>
          <w:lang w:eastAsia="zh-TW"/>
        </w:rPr>
      </w:pPr>
      <w:r>
        <w:rPr>
          <w:rFonts w:ascii="標楷體" w:hAnsi="標楷體" w:hint="eastAsia"/>
          <w:b/>
          <w:bCs/>
          <w:sz w:val="56"/>
          <w:szCs w:val="56"/>
          <w:lang w:eastAsia="zh-TW"/>
        </w:rPr>
        <w:t>規則引擎建置專案</w:t>
      </w:r>
    </w:p>
    <w:p w:rsidR="007475A2" w:rsidRDefault="00CF4D20" w:rsidP="0075323D">
      <w:pPr>
        <w:spacing w:beforeLines="50" w:before="120" w:afterLines="50" w:after="120" w:line="360" w:lineRule="auto"/>
        <w:jc w:val="center"/>
        <w:rPr>
          <w:rFonts w:ascii="標楷體" w:hAnsi="標楷體" w:cs="Arial"/>
          <w:b/>
          <w:sz w:val="56"/>
          <w:szCs w:val="56"/>
          <w:lang w:eastAsia="zh-TW"/>
        </w:rPr>
      </w:pPr>
      <w:r>
        <w:rPr>
          <w:rFonts w:ascii="標楷體" w:hAnsi="標楷體" w:cs="Arial"/>
          <w:b/>
          <w:sz w:val="56"/>
          <w:szCs w:val="56"/>
          <w:lang w:eastAsia="zh-TW"/>
        </w:rPr>
        <w:t>ODM</w:t>
      </w:r>
      <w:r>
        <w:rPr>
          <w:rFonts w:ascii="標楷體" w:hAnsi="標楷體" w:cs="Arial" w:hint="eastAsia"/>
          <w:b/>
          <w:sz w:val="56"/>
          <w:szCs w:val="56"/>
          <w:lang w:eastAsia="zh-TW"/>
        </w:rPr>
        <w:t>系統備援操作手冊</w:t>
      </w:r>
    </w:p>
    <w:p w:rsidR="007475A2" w:rsidRPr="004722F3" w:rsidRDefault="007475A2">
      <w:pPr>
        <w:spacing w:line="360" w:lineRule="auto"/>
        <w:jc w:val="center"/>
        <w:rPr>
          <w:rFonts w:ascii="標楷體" w:hAnsi="標楷體" w:cs="Arial"/>
          <w:szCs w:val="24"/>
          <w:lang w:eastAsia="zh-TW"/>
        </w:rPr>
      </w:pPr>
    </w:p>
    <w:p w:rsidR="007475A2" w:rsidRDefault="007475A2" w:rsidP="0075323D">
      <w:pPr>
        <w:spacing w:beforeLines="50" w:before="120" w:afterLines="50" w:after="120" w:line="360" w:lineRule="auto"/>
        <w:jc w:val="center"/>
        <w:rPr>
          <w:rFonts w:ascii="標楷體" w:hAnsi="標楷體" w:cs="Arial"/>
          <w:b/>
          <w:color w:val="1F497D"/>
          <w:sz w:val="28"/>
          <w:szCs w:val="28"/>
          <w:lang w:eastAsia="zh-TW"/>
        </w:rPr>
      </w:pPr>
    </w:p>
    <w:p w:rsidR="007475A2" w:rsidRDefault="00610619">
      <w:pPr>
        <w:spacing w:line="360" w:lineRule="auto"/>
        <w:jc w:val="center"/>
        <w:rPr>
          <w:rFonts w:ascii="標楷體" w:hAnsi="標楷體" w:cs="Arial"/>
          <w:sz w:val="48"/>
          <w:szCs w:val="48"/>
          <w:lang w:eastAsia="zh-TW"/>
        </w:rPr>
      </w:pPr>
      <w:r>
        <w:rPr>
          <w:rFonts w:ascii="標楷體" w:hAnsi="標楷體" w:cs="Arial" w:hint="eastAsia"/>
          <w:sz w:val="48"/>
          <w:szCs w:val="48"/>
          <w:lang w:eastAsia="zh-TW"/>
        </w:rPr>
        <w:t>仁維軟體科技有限公司</w:t>
      </w:r>
    </w:p>
    <w:p w:rsidR="007475A2" w:rsidRPr="007971F2" w:rsidRDefault="00610619">
      <w:pPr>
        <w:spacing w:line="360" w:lineRule="auto"/>
        <w:jc w:val="center"/>
        <w:rPr>
          <w:rFonts w:cs="Arial"/>
          <w:sz w:val="48"/>
          <w:szCs w:val="48"/>
        </w:rPr>
      </w:pPr>
      <w:r w:rsidRPr="007971F2">
        <w:rPr>
          <w:rFonts w:cs="Arial"/>
          <w:sz w:val="48"/>
          <w:szCs w:val="48"/>
        </w:rPr>
        <w:t>First Technologies</w:t>
      </w:r>
    </w:p>
    <w:p w:rsidR="007475A2" w:rsidRDefault="007475A2">
      <w:pPr>
        <w:spacing w:line="360" w:lineRule="auto"/>
        <w:jc w:val="center"/>
        <w:rPr>
          <w:rFonts w:ascii="標楷體" w:hAnsi="標楷體" w:cs="Arial"/>
          <w:b/>
          <w:sz w:val="28"/>
          <w:szCs w:val="28"/>
        </w:rPr>
      </w:pPr>
    </w:p>
    <w:p w:rsidR="007475A2" w:rsidRPr="007971F2" w:rsidRDefault="00610619">
      <w:pPr>
        <w:pStyle w:val="ab"/>
        <w:spacing w:after="120"/>
        <w:jc w:val="center"/>
        <w:rPr>
          <w:rFonts w:eastAsia="SimSun"/>
          <w:lang w:eastAsia="zh-TW"/>
        </w:rPr>
      </w:pPr>
      <w:r w:rsidRPr="007971F2">
        <w:rPr>
          <w:rFonts w:cs="Arial"/>
          <w:b/>
          <w:sz w:val="28"/>
          <w:szCs w:val="28"/>
        </w:rPr>
        <w:t>201</w:t>
      </w:r>
      <w:r w:rsidR="00173F12">
        <w:rPr>
          <w:rFonts w:cs="Arial" w:hint="eastAsia"/>
          <w:b/>
          <w:sz w:val="28"/>
          <w:szCs w:val="28"/>
          <w:lang w:eastAsia="zh-TW"/>
        </w:rPr>
        <w:t>9</w:t>
      </w:r>
      <w:r w:rsidRPr="007971F2">
        <w:rPr>
          <w:rFonts w:hAnsi="標楷體" w:cs="Arial"/>
          <w:b/>
          <w:sz w:val="28"/>
          <w:szCs w:val="28"/>
        </w:rPr>
        <w:t>年</w:t>
      </w:r>
      <w:r w:rsidR="00746BDB">
        <w:rPr>
          <w:rFonts w:cs="Arial" w:hint="eastAsia"/>
          <w:b/>
          <w:sz w:val="28"/>
          <w:szCs w:val="28"/>
          <w:lang w:eastAsia="zh-TW"/>
        </w:rPr>
        <w:t>05</w:t>
      </w:r>
      <w:r w:rsidRPr="007971F2">
        <w:rPr>
          <w:rFonts w:hAnsi="標楷體" w:cs="Arial"/>
          <w:b/>
          <w:sz w:val="28"/>
          <w:szCs w:val="28"/>
        </w:rPr>
        <w:t>月</w:t>
      </w:r>
      <w:r w:rsidR="00746BDB">
        <w:rPr>
          <w:rFonts w:cs="Arial" w:hint="eastAsia"/>
          <w:b/>
          <w:sz w:val="28"/>
          <w:szCs w:val="28"/>
          <w:lang w:eastAsia="zh-TW"/>
        </w:rPr>
        <w:t>20</w:t>
      </w:r>
      <w:r w:rsidRPr="007971F2">
        <w:rPr>
          <w:rFonts w:hAnsi="標楷體" w:cs="Arial"/>
          <w:b/>
          <w:sz w:val="28"/>
          <w:szCs w:val="28"/>
        </w:rPr>
        <w:t>日</w:t>
      </w:r>
      <w:r w:rsidRPr="007971F2">
        <w:rPr>
          <w:rFonts w:cs="Arial"/>
          <w:color w:val="000000"/>
          <w:szCs w:val="24"/>
        </w:rPr>
        <w:br w:type="page"/>
      </w:r>
    </w:p>
    <w:p w:rsidR="007475A2" w:rsidRDefault="007475A2">
      <w:pPr>
        <w:pStyle w:val="24"/>
        <w:tabs>
          <w:tab w:val="right" w:leader="dot" w:pos="8302"/>
        </w:tabs>
        <w:spacing w:after="120"/>
        <w:ind w:left="0"/>
        <w:rPr>
          <w:b/>
          <w:sz w:val="28"/>
          <w:szCs w:val="28"/>
          <w:lang w:eastAsia="zh-TW"/>
        </w:rPr>
      </w:pPr>
    </w:p>
    <w:p w:rsidR="007475A2" w:rsidRPr="00835393" w:rsidRDefault="00610619">
      <w:pPr>
        <w:pStyle w:val="24"/>
        <w:tabs>
          <w:tab w:val="right" w:leader="dot" w:pos="8302"/>
        </w:tabs>
        <w:spacing w:after="120"/>
        <w:jc w:val="center"/>
        <w:rPr>
          <w:b/>
          <w:sz w:val="28"/>
          <w:szCs w:val="28"/>
          <w:lang w:eastAsia="zh-TW"/>
        </w:rPr>
      </w:pPr>
      <w:r>
        <w:rPr>
          <w:rFonts w:hint="eastAsia"/>
          <w:b/>
          <w:sz w:val="28"/>
          <w:szCs w:val="28"/>
          <w:lang w:eastAsia="zh-TW"/>
        </w:rPr>
        <w:t>目錄</w:t>
      </w:r>
      <w:r>
        <w:rPr>
          <w:b/>
          <w:sz w:val="28"/>
          <w:szCs w:val="28"/>
          <w:lang w:eastAsia="zh-TW"/>
        </w:rPr>
        <w:t xml:space="preserve"> (Tables of Content)</w:t>
      </w:r>
    </w:p>
    <w:p w:rsidR="005E6BB7" w:rsidRDefault="00606164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4"/>
          <w:lang w:eastAsia="zh-TW"/>
        </w:rPr>
      </w:pPr>
      <w:r w:rsidRPr="00273D23">
        <w:rPr>
          <w:rFonts w:ascii="標楷體" w:hAnsi="標楷體"/>
          <w:szCs w:val="24"/>
        </w:rPr>
        <w:fldChar w:fldCharType="begin"/>
      </w:r>
      <w:r w:rsidR="00610619" w:rsidRPr="00273D23">
        <w:rPr>
          <w:rFonts w:ascii="標楷體" w:hAnsi="標楷體"/>
          <w:szCs w:val="24"/>
        </w:rPr>
        <w:instrText xml:space="preserve"> TOC \o "1-3" \f \h \z </w:instrText>
      </w:r>
      <w:r w:rsidRPr="00273D23">
        <w:rPr>
          <w:rFonts w:ascii="標楷體" w:hAnsi="標楷體"/>
          <w:szCs w:val="24"/>
        </w:rPr>
        <w:fldChar w:fldCharType="separate"/>
      </w:r>
      <w:hyperlink w:anchor="_Toc519067634" w:history="1">
        <w:r w:rsidR="005E6BB7" w:rsidRPr="00853EF1">
          <w:rPr>
            <w:rStyle w:val="af6"/>
            <w:noProof/>
          </w:rPr>
          <w:t>1</w:t>
        </w:r>
        <w:r w:rsidR="005E6BB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Cs w:val="24"/>
            <w:lang w:eastAsia="zh-TW"/>
          </w:rPr>
          <w:tab/>
        </w:r>
        <w:r w:rsidR="005E6BB7" w:rsidRPr="00853EF1">
          <w:rPr>
            <w:rStyle w:val="af6"/>
            <w:noProof/>
          </w:rPr>
          <w:t>ODM</w:t>
        </w:r>
        <w:r w:rsidR="005E6BB7" w:rsidRPr="00853EF1">
          <w:rPr>
            <w:rStyle w:val="af6"/>
            <w:rFonts w:hint="eastAsia"/>
            <w:noProof/>
            <w:lang w:eastAsia="zh-TW"/>
          </w:rPr>
          <w:t>備援操作</w:t>
        </w:r>
        <w:r w:rsidR="005E6BB7">
          <w:rPr>
            <w:noProof/>
            <w:webHidden/>
          </w:rPr>
          <w:tab/>
        </w:r>
        <w:r w:rsidR="005E6BB7">
          <w:rPr>
            <w:noProof/>
            <w:webHidden/>
          </w:rPr>
          <w:fldChar w:fldCharType="begin"/>
        </w:r>
        <w:r w:rsidR="005E6BB7">
          <w:rPr>
            <w:noProof/>
            <w:webHidden/>
          </w:rPr>
          <w:instrText xml:space="preserve"> PAGEREF _Toc519067634 \h </w:instrText>
        </w:r>
        <w:r w:rsidR="005E6BB7">
          <w:rPr>
            <w:noProof/>
            <w:webHidden/>
          </w:rPr>
        </w:r>
        <w:r w:rsidR="005E6BB7">
          <w:rPr>
            <w:noProof/>
            <w:webHidden/>
          </w:rPr>
          <w:fldChar w:fldCharType="separate"/>
        </w:r>
        <w:r w:rsidR="005E6BB7">
          <w:rPr>
            <w:noProof/>
            <w:webHidden/>
          </w:rPr>
          <w:t>3</w:t>
        </w:r>
        <w:r w:rsidR="005E6BB7">
          <w:rPr>
            <w:noProof/>
            <w:webHidden/>
          </w:rPr>
          <w:fldChar w:fldCharType="end"/>
        </w:r>
      </w:hyperlink>
    </w:p>
    <w:p w:rsidR="005E6BB7" w:rsidRDefault="000444FF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4"/>
          <w:lang w:eastAsia="zh-TW"/>
        </w:rPr>
      </w:pPr>
      <w:hyperlink w:anchor="_Toc519067635" w:history="1">
        <w:r w:rsidR="005E6BB7" w:rsidRPr="00853EF1">
          <w:rPr>
            <w:rStyle w:val="af6"/>
            <w:noProof/>
            <w:lang w:eastAsia="zh-TW"/>
          </w:rPr>
          <w:t>2</w:t>
        </w:r>
        <w:r w:rsidR="005E6BB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Cs w:val="24"/>
            <w:lang w:eastAsia="zh-TW"/>
          </w:rPr>
          <w:tab/>
        </w:r>
        <w:r w:rsidR="005E6BB7" w:rsidRPr="00853EF1">
          <w:rPr>
            <w:rStyle w:val="af6"/>
            <w:noProof/>
            <w:lang w:eastAsia="zh-TW"/>
          </w:rPr>
          <w:t>H9000</w:t>
        </w:r>
        <w:r w:rsidR="005E6BB7" w:rsidRPr="00853EF1">
          <w:rPr>
            <w:rStyle w:val="af6"/>
            <w:rFonts w:hint="eastAsia"/>
            <w:noProof/>
            <w:lang w:eastAsia="zh-TW"/>
          </w:rPr>
          <w:t>備援操作</w:t>
        </w:r>
        <w:r w:rsidR="005E6BB7">
          <w:rPr>
            <w:noProof/>
            <w:webHidden/>
          </w:rPr>
          <w:tab/>
        </w:r>
        <w:r w:rsidR="005E6BB7">
          <w:rPr>
            <w:noProof/>
            <w:webHidden/>
          </w:rPr>
          <w:fldChar w:fldCharType="begin"/>
        </w:r>
        <w:r w:rsidR="005E6BB7">
          <w:rPr>
            <w:noProof/>
            <w:webHidden/>
          </w:rPr>
          <w:instrText xml:space="preserve"> PAGEREF _Toc519067635 \h </w:instrText>
        </w:r>
        <w:r w:rsidR="005E6BB7">
          <w:rPr>
            <w:noProof/>
            <w:webHidden/>
          </w:rPr>
        </w:r>
        <w:r w:rsidR="005E6BB7">
          <w:rPr>
            <w:noProof/>
            <w:webHidden/>
          </w:rPr>
          <w:fldChar w:fldCharType="separate"/>
        </w:r>
        <w:r w:rsidR="005E6BB7">
          <w:rPr>
            <w:noProof/>
            <w:webHidden/>
          </w:rPr>
          <w:t>7</w:t>
        </w:r>
        <w:r w:rsidR="005E6BB7">
          <w:rPr>
            <w:noProof/>
            <w:webHidden/>
          </w:rPr>
          <w:fldChar w:fldCharType="end"/>
        </w:r>
      </w:hyperlink>
    </w:p>
    <w:p w:rsidR="007475A2" w:rsidRDefault="00606164">
      <w:pPr>
        <w:pStyle w:val="11"/>
        <w:sectPr w:rsidR="007475A2" w:rsidSect="005E6BB7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558" w:bottom="1440" w:left="1797" w:header="851" w:footer="567" w:gutter="0"/>
          <w:pgNumType w:start="1"/>
          <w:cols w:space="720"/>
          <w:docGrid w:linePitch="326"/>
        </w:sectPr>
      </w:pPr>
      <w:r w:rsidRPr="00273D23">
        <w:rPr>
          <w:rFonts w:ascii="標楷體" w:hAnsi="標楷體"/>
        </w:rPr>
        <w:fldChar w:fldCharType="end"/>
      </w:r>
    </w:p>
    <w:p w:rsidR="00F9502C" w:rsidRDefault="00CF4D20" w:rsidP="006F6BF4">
      <w:pPr>
        <w:pStyle w:val="Hyweb1"/>
        <w:kinsoku w:val="0"/>
        <w:overflowPunct w:val="0"/>
        <w:spacing w:before="180" w:line="480" w:lineRule="exact"/>
        <w:jc w:val="both"/>
        <w:rPr>
          <w:lang w:eastAsia="zh-TW"/>
        </w:rPr>
      </w:pPr>
      <w:bookmarkStart w:id="1" w:name="_Toc519067634"/>
      <w:r>
        <w:lastRenderedPageBreak/>
        <w:t>ODM</w:t>
      </w:r>
      <w:r>
        <w:rPr>
          <w:rFonts w:hint="eastAsia"/>
          <w:lang w:eastAsia="zh-TW"/>
        </w:rPr>
        <w:t>備援操作</w:t>
      </w:r>
      <w:bookmarkEnd w:id="1"/>
    </w:p>
    <w:p w:rsidR="00681948" w:rsidRDefault="00681948" w:rsidP="00681948">
      <w:pPr>
        <w:pStyle w:val="Hyweb10"/>
        <w:numPr>
          <w:ilvl w:val="5"/>
          <w:numId w:val="1"/>
        </w:numPr>
        <w:rPr>
          <w:lang w:eastAsia="zh-TW"/>
        </w:rPr>
      </w:pPr>
      <w:r>
        <w:rPr>
          <w:rFonts w:hint="eastAsia"/>
          <w:lang w:eastAsia="zh-TW"/>
        </w:rPr>
        <w:t>系統啟用步驟</w:t>
      </w:r>
    </w:p>
    <w:p w:rsidR="007037D9" w:rsidRDefault="007037D9" w:rsidP="007037D9">
      <w:pPr>
        <w:pStyle w:val="Hyweb10"/>
        <w:numPr>
          <w:ilvl w:val="7"/>
          <w:numId w:val="1"/>
        </w:numPr>
        <w:rPr>
          <w:lang w:eastAsia="zh-TW"/>
        </w:rPr>
      </w:pPr>
      <w:r>
        <w:rPr>
          <w:rFonts w:hint="eastAsia"/>
          <w:lang w:eastAsia="zh-TW"/>
        </w:rPr>
        <w:t>修改各主機</w:t>
      </w:r>
      <w:r w:rsidRPr="007037D9">
        <w:rPr>
          <w:rFonts w:hint="eastAsia"/>
          <w:lang w:eastAsia="zh-TW"/>
        </w:rPr>
        <w:t>IP</w:t>
      </w:r>
      <w:r w:rsidRPr="007037D9">
        <w:rPr>
          <w:rFonts w:hint="eastAsia"/>
          <w:lang w:eastAsia="zh-TW"/>
        </w:rPr>
        <w:t>連線位址</w:t>
      </w:r>
    </w:p>
    <w:p w:rsidR="007037D9" w:rsidRDefault="007037D9" w:rsidP="007037D9">
      <w:pPr>
        <w:pStyle w:val="Hyweb10"/>
        <w:tabs>
          <w:tab w:val="left" w:pos="425"/>
        </w:tabs>
        <w:ind w:left="720" w:firstLine="0"/>
        <w:rPr>
          <w:lang w:eastAsia="zh-TW"/>
        </w:rPr>
      </w:pPr>
      <w:r w:rsidRPr="00CB0118">
        <w:rPr>
          <w:rFonts w:hint="eastAsia"/>
          <w:lang w:eastAsia="zh-TW"/>
        </w:rPr>
        <w:t>IP=172.25.8.90</w:t>
      </w:r>
      <w:r w:rsidRPr="00CB0118">
        <w:rPr>
          <w:rFonts w:hint="eastAsia"/>
          <w:lang w:eastAsia="zh-TW"/>
        </w:rPr>
        <w:t>、</w:t>
      </w:r>
      <w:r w:rsidRPr="00CB0118">
        <w:rPr>
          <w:rFonts w:hint="eastAsia"/>
          <w:lang w:eastAsia="zh-TW"/>
        </w:rPr>
        <w:t>172.25.8.91</w:t>
      </w:r>
      <w:r>
        <w:rPr>
          <w:rFonts w:hint="eastAsia"/>
          <w:lang w:eastAsia="zh-TW"/>
        </w:rPr>
        <w:t>、</w:t>
      </w:r>
      <w:r w:rsidRPr="00CB0118">
        <w:rPr>
          <w:rFonts w:hint="eastAsia"/>
          <w:lang w:eastAsia="zh-TW"/>
        </w:rPr>
        <w:t>172.25.8.92</w:t>
      </w:r>
      <w:r w:rsidRPr="00CB0118">
        <w:rPr>
          <w:rFonts w:hint="eastAsia"/>
          <w:lang w:eastAsia="zh-TW"/>
        </w:rPr>
        <w:t>、</w:t>
      </w:r>
      <w:r w:rsidRPr="00CB0118">
        <w:rPr>
          <w:rFonts w:hint="eastAsia"/>
          <w:lang w:eastAsia="zh-TW"/>
        </w:rPr>
        <w:t>172.25.8.93</w:t>
      </w:r>
      <w:r>
        <w:rPr>
          <w:rFonts w:hint="eastAsia"/>
          <w:lang w:eastAsia="zh-TW"/>
        </w:rPr>
        <w:t>四台動作相同</w:t>
      </w:r>
    </w:p>
    <w:p w:rsidR="007037D9" w:rsidRDefault="007037D9" w:rsidP="007037D9">
      <w:pPr>
        <w:pStyle w:val="Hyweb10"/>
        <w:ind w:left="720" w:firstLine="0"/>
        <w:rPr>
          <w:lang w:eastAsia="zh-TW"/>
        </w:rPr>
      </w:pPr>
      <w:r>
        <w:rPr>
          <w:rFonts w:hint="eastAsia"/>
          <w:lang w:eastAsia="zh-TW"/>
        </w:rPr>
        <w:t>至位置</w:t>
      </w:r>
      <w:r>
        <w:rPr>
          <w:lang w:eastAsia="zh-TW"/>
        </w:rPr>
        <w:t>C:\Windows\System32\drivers\etc</w:t>
      </w:r>
      <w:r>
        <w:rPr>
          <w:rFonts w:hint="eastAsia"/>
          <w:lang w:eastAsia="zh-TW"/>
        </w:rPr>
        <w:t>開啟</w:t>
      </w:r>
      <w:r>
        <w:rPr>
          <w:lang w:eastAsia="zh-TW"/>
        </w:rPr>
        <w:t>hosts</w:t>
      </w:r>
      <w:r>
        <w:rPr>
          <w:rFonts w:hint="eastAsia"/>
          <w:lang w:eastAsia="zh-TW"/>
        </w:rPr>
        <w:t>文件</w:t>
      </w:r>
    </w:p>
    <w:p w:rsidR="007037D9" w:rsidRDefault="007037D9" w:rsidP="007037D9">
      <w:pPr>
        <w:pStyle w:val="Hyweb10"/>
        <w:tabs>
          <w:tab w:val="left" w:pos="425"/>
        </w:tabs>
        <w:ind w:left="720" w:firstLine="0"/>
        <w:rPr>
          <w:lang w:eastAsia="zh-TW"/>
        </w:rPr>
      </w:pPr>
      <w:r>
        <w:rPr>
          <w:rFonts w:hint="eastAsia"/>
          <w:lang w:eastAsia="zh-TW"/>
        </w:rPr>
        <w:t>將</w:t>
      </w:r>
      <w:r>
        <w:rPr>
          <w:rFonts w:hint="eastAsia"/>
          <w:lang w:eastAsia="zh-TW"/>
        </w:rPr>
        <w:t>IP</w:t>
      </w:r>
      <w:r>
        <w:rPr>
          <w:rFonts w:hint="eastAsia"/>
          <w:lang w:eastAsia="zh-TW"/>
        </w:rPr>
        <w:t>從正式</w:t>
      </w:r>
      <w:r>
        <w:rPr>
          <w:rFonts w:hint="eastAsia"/>
          <w:lang w:eastAsia="zh-TW"/>
        </w:rPr>
        <w:t>IP</w:t>
      </w:r>
      <w:r>
        <w:rPr>
          <w:rFonts w:hint="eastAsia"/>
          <w:lang w:eastAsia="zh-TW"/>
        </w:rPr>
        <w:t>改成備援</w:t>
      </w:r>
      <w:r>
        <w:rPr>
          <w:rFonts w:hint="eastAsia"/>
          <w:lang w:eastAsia="zh-TW"/>
        </w:rPr>
        <w:t>IP (</w:t>
      </w:r>
      <w:r>
        <w:rPr>
          <w:rFonts w:hint="eastAsia"/>
          <w:lang w:eastAsia="zh-TW"/>
        </w:rPr>
        <w:t>若無</w:t>
      </w:r>
      <w:r>
        <w:rPr>
          <w:rFonts w:hint="eastAsia"/>
          <w:lang w:eastAsia="zh-TW"/>
        </w:rPr>
        <w:t>IP</w:t>
      </w:r>
      <w:r>
        <w:rPr>
          <w:rFonts w:hint="eastAsia"/>
          <w:lang w:eastAsia="zh-TW"/>
        </w:rPr>
        <w:t>位址，須自行增加</w:t>
      </w:r>
      <w:r>
        <w:rPr>
          <w:rFonts w:hint="eastAsia"/>
          <w:lang w:eastAsia="zh-TW"/>
        </w:rPr>
        <w:t>)</w:t>
      </w:r>
    </w:p>
    <w:p w:rsidR="007037D9" w:rsidRDefault="007037D9" w:rsidP="007037D9">
      <w:pPr>
        <w:pStyle w:val="Hyweb10"/>
        <w:numPr>
          <w:ilvl w:val="0"/>
          <w:numId w:val="46"/>
        </w:numPr>
        <w:tabs>
          <w:tab w:val="left" w:pos="425"/>
        </w:tabs>
        <w:rPr>
          <w:lang w:eastAsia="zh-TW"/>
        </w:rPr>
      </w:pPr>
      <w:r>
        <w:rPr>
          <w:rFonts w:hint="eastAsia"/>
          <w:lang w:eastAsia="zh-TW"/>
        </w:rPr>
        <w:t>172.25.8.90 w01gODMap1a.mli.com.corp</w:t>
      </w:r>
    </w:p>
    <w:p w:rsidR="007037D9" w:rsidRDefault="007037D9" w:rsidP="007037D9">
      <w:pPr>
        <w:pStyle w:val="Hyweb10"/>
        <w:numPr>
          <w:ilvl w:val="0"/>
          <w:numId w:val="46"/>
        </w:numPr>
        <w:tabs>
          <w:tab w:val="left" w:pos="425"/>
        </w:tabs>
        <w:rPr>
          <w:lang w:eastAsia="zh-TW"/>
        </w:rPr>
      </w:pPr>
      <w:r>
        <w:rPr>
          <w:rFonts w:hint="eastAsia"/>
          <w:lang w:eastAsia="zh-TW"/>
        </w:rPr>
        <w:t>172.25.8.91 w01gODMap2b.mli.com.corp</w:t>
      </w:r>
    </w:p>
    <w:p w:rsidR="007037D9" w:rsidRDefault="007037D9" w:rsidP="007037D9">
      <w:pPr>
        <w:pStyle w:val="Hyweb10"/>
        <w:numPr>
          <w:ilvl w:val="0"/>
          <w:numId w:val="46"/>
        </w:numPr>
        <w:tabs>
          <w:tab w:val="left" w:pos="425"/>
        </w:tabs>
        <w:rPr>
          <w:lang w:eastAsia="zh-TW"/>
        </w:rPr>
      </w:pPr>
      <w:r>
        <w:rPr>
          <w:rFonts w:hint="eastAsia"/>
          <w:lang w:eastAsia="zh-TW"/>
        </w:rPr>
        <w:t>172.25.8.92 w01godmweb1a</w:t>
      </w:r>
      <w:r>
        <w:rPr>
          <w:rFonts w:hint="eastAsia"/>
          <w:lang w:eastAsia="zh-TW"/>
        </w:rPr>
        <w:tab/>
        <w:t>w01godmweb1a.mli.com.corp</w:t>
      </w:r>
    </w:p>
    <w:p w:rsidR="007037D9" w:rsidRDefault="007037D9" w:rsidP="007037D9">
      <w:pPr>
        <w:pStyle w:val="Hyweb10"/>
        <w:numPr>
          <w:ilvl w:val="0"/>
          <w:numId w:val="45"/>
        </w:numPr>
        <w:tabs>
          <w:tab w:val="left" w:pos="425"/>
        </w:tabs>
        <w:rPr>
          <w:lang w:eastAsia="zh-TW"/>
        </w:rPr>
      </w:pPr>
      <w:r>
        <w:rPr>
          <w:rFonts w:hint="eastAsia"/>
          <w:lang w:eastAsia="zh-TW"/>
        </w:rPr>
        <w:t>172.25.8.93 w01godmweb2b</w:t>
      </w:r>
      <w:r>
        <w:rPr>
          <w:rFonts w:hint="eastAsia"/>
          <w:lang w:eastAsia="zh-TW"/>
        </w:rPr>
        <w:tab/>
        <w:t>w01godmweb2b.mli.com.corp</w:t>
      </w:r>
    </w:p>
    <w:p w:rsidR="007037D9" w:rsidRDefault="007037D9" w:rsidP="007037D9">
      <w:pPr>
        <w:pStyle w:val="Hyweb10"/>
        <w:tabs>
          <w:tab w:val="left" w:pos="425"/>
        </w:tabs>
        <w:ind w:left="720" w:firstLine="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044AD717" wp14:editId="462A41A8">
            <wp:extent cx="5274310" cy="3256280"/>
            <wp:effectExtent l="0" t="0" r="2540" b="127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7D9" w:rsidRDefault="007037D9">
      <w:pPr>
        <w:rPr>
          <w:rFonts w:cs="Book Antiqua"/>
          <w:szCs w:val="20"/>
          <w:lang w:eastAsia="zh-TW"/>
        </w:rPr>
      </w:pPr>
      <w:r>
        <w:rPr>
          <w:lang w:eastAsia="zh-TW"/>
        </w:rPr>
        <w:br w:type="page"/>
      </w:r>
    </w:p>
    <w:p w:rsidR="00AA42FB" w:rsidRDefault="00AA42FB" w:rsidP="00681948">
      <w:pPr>
        <w:pStyle w:val="Hyweb10"/>
        <w:numPr>
          <w:ilvl w:val="7"/>
          <w:numId w:val="1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>遠端連線至規則庫備援主機</w:t>
      </w:r>
      <w:r w:rsidRPr="00CB0118">
        <w:rPr>
          <w:rFonts w:hint="eastAsia"/>
          <w:lang w:eastAsia="zh-TW"/>
        </w:rPr>
        <w:t>IP=172.25.8.90</w:t>
      </w:r>
      <w:r>
        <w:rPr>
          <w:rFonts w:hint="eastAsia"/>
          <w:lang w:eastAsia="zh-TW"/>
        </w:rPr>
        <w:t>調整</w:t>
      </w:r>
      <w:r>
        <w:rPr>
          <w:rFonts w:hint="eastAsia"/>
          <w:lang w:eastAsia="zh-TW"/>
        </w:rPr>
        <w:t>WAS</w:t>
      </w:r>
      <w:r>
        <w:rPr>
          <w:rFonts w:hint="eastAsia"/>
          <w:lang w:eastAsia="zh-TW"/>
        </w:rPr>
        <w:t>伺服器名稱</w:t>
      </w:r>
    </w:p>
    <w:p w:rsidR="0095397D" w:rsidRDefault="0095397D" w:rsidP="00AA42FB">
      <w:pPr>
        <w:pStyle w:val="Hyweb10"/>
        <w:numPr>
          <w:ilvl w:val="0"/>
          <w:numId w:val="44"/>
        </w:numPr>
        <w:tabs>
          <w:tab w:val="left" w:pos="425"/>
        </w:tabs>
        <w:rPr>
          <w:lang w:eastAsia="zh-TW"/>
        </w:rPr>
      </w:pPr>
      <w:bookmarkStart w:id="2" w:name="_GoBack"/>
      <w:r>
        <w:rPr>
          <w:rFonts w:hint="eastAsia"/>
          <w:lang w:eastAsia="zh-TW"/>
        </w:rPr>
        <w:t>重啟</w:t>
      </w:r>
      <w:r>
        <w:rPr>
          <w:rFonts w:hint="eastAsia"/>
          <w:lang w:eastAsia="zh-TW"/>
        </w:rPr>
        <w:t>規則庫</w:t>
      </w:r>
      <w:r w:rsidRPr="00CB0118">
        <w:rPr>
          <w:rFonts w:hint="eastAsia"/>
          <w:lang w:eastAsia="zh-TW"/>
        </w:rPr>
        <w:t>IP=172.25.8.90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172.25.8.91</w:t>
      </w:r>
      <w:bookmarkEnd w:id="2"/>
    </w:p>
    <w:p w:rsidR="00AA42FB" w:rsidRDefault="00AA42FB" w:rsidP="00AA42FB">
      <w:pPr>
        <w:pStyle w:val="Hyweb10"/>
        <w:numPr>
          <w:ilvl w:val="0"/>
          <w:numId w:val="44"/>
        </w:numPr>
        <w:tabs>
          <w:tab w:val="left" w:pos="425"/>
        </w:tabs>
        <w:rPr>
          <w:lang w:eastAsia="zh-TW"/>
        </w:rPr>
      </w:pPr>
      <w:r w:rsidRPr="00C50B39">
        <w:rPr>
          <w:rFonts w:hint="eastAsia"/>
          <w:lang w:eastAsia="zh-TW"/>
        </w:rPr>
        <w:t>使用</w:t>
      </w:r>
      <w:r w:rsidRPr="00C50B39">
        <w:rPr>
          <w:rFonts w:hint="eastAsia"/>
          <w:lang w:eastAsia="zh-TW"/>
        </w:rPr>
        <w:t>C</w:t>
      </w:r>
      <w:r w:rsidRPr="00C50B39">
        <w:rPr>
          <w:lang w:eastAsia="zh-TW"/>
        </w:rPr>
        <w:t>horm</w:t>
      </w:r>
      <w:r w:rsidRPr="00C50B39">
        <w:rPr>
          <w:rFonts w:hint="eastAsia"/>
          <w:lang w:eastAsia="zh-TW"/>
        </w:rPr>
        <w:t>開啟</w:t>
      </w:r>
      <w:r w:rsidRPr="00C50B39">
        <w:rPr>
          <w:rFonts w:hint="eastAsia"/>
          <w:lang w:eastAsia="zh-TW"/>
        </w:rPr>
        <w:t>WAS(</w:t>
      </w:r>
      <w:hyperlink r:id="rId17" w:history="1">
        <w:r w:rsidRPr="00C50B39">
          <w:rPr>
            <w:lang w:eastAsia="zh-TW"/>
          </w:rPr>
          <w:t>https://172.25.8.90:9043/ibm/console</w:t>
        </w:r>
      </w:hyperlink>
      <w:r w:rsidRPr="00C50B39">
        <w:rPr>
          <w:rFonts w:hint="eastAsia"/>
          <w:lang w:eastAsia="zh-TW"/>
        </w:rPr>
        <w:t>)</w:t>
      </w:r>
      <w:r w:rsidRPr="00C50B39">
        <w:rPr>
          <w:rFonts w:hint="eastAsia"/>
          <w:lang w:eastAsia="zh-TW"/>
        </w:rPr>
        <w:t>資源→</w:t>
      </w:r>
      <w:r w:rsidRPr="00C50B39">
        <w:rPr>
          <w:rFonts w:hint="eastAsia"/>
          <w:lang w:eastAsia="zh-TW"/>
        </w:rPr>
        <w:t>JDBC</w:t>
      </w:r>
      <w:r w:rsidRPr="00C50B39">
        <w:rPr>
          <w:rFonts w:hint="eastAsia"/>
          <w:lang w:eastAsia="zh-TW"/>
        </w:rPr>
        <w:t>→資料來源→共用和必要資料來源內容→伺服器名稱→改為</w:t>
      </w:r>
      <w:r w:rsidRPr="00C50B39">
        <w:rPr>
          <w:rFonts w:hint="eastAsia"/>
          <w:lang w:eastAsia="zh-TW"/>
        </w:rPr>
        <w:t>172.25.8.3(</w:t>
      </w:r>
      <w:r w:rsidRPr="00C50B39">
        <w:rPr>
          <w:lang w:eastAsia="zh-TW"/>
        </w:rPr>
        <w:t>mssql</w:t>
      </w:r>
      <w:r w:rsidRPr="00C50B39">
        <w:rPr>
          <w:rFonts w:hint="eastAsia"/>
          <w:lang w:eastAsia="zh-TW"/>
        </w:rPr>
        <w:t>資料庫</w:t>
      </w:r>
      <w:r w:rsidRPr="00C50B39">
        <w:rPr>
          <w:rFonts w:hint="eastAsia"/>
          <w:lang w:eastAsia="zh-TW"/>
        </w:rPr>
        <w:t>IP)</w:t>
      </w:r>
    </w:p>
    <w:p w:rsidR="00AA42FB" w:rsidRPr="00C50B39" w:rsidRDefault="00AA42FB" w:rsidP="00AA42FB">
      <w:pPr>
        <w:pStyle w:val="Hyweb10"/>
        <w:tabs>
          <w:tab w:val="left" w:pos="425"/>
        </w:tabs>
        <w:rPr>
          <w:b/>
          <w:lang w:eastAsia="zh-TW"/>
        </w:rPr>
      </w:pPr>
      <w:r>
        <w:rPr>
          <w:noProof/>
          <w:lang w:eastAsia="zh-TW"/>
        </w:rPr>
        <w:drawing>
          <wp:inline distT="0" distB="0" distL="0" distR="0" wp14:anchorId="707EFFC0" wp14:editId="5326571E">
            <wp:extent cx="5137842" cy="2894166"/>
            <wp:effectExtent l="0" t="0" r="5715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092"/>
                    <a:stretch/>
                  </pic:blipFill>
                  <pic:spPr bwMode="auto">
                    <a:xfrm>
                      <a:off x="0" y="0"/>
                      <a:ext cx="5137842" cy="2894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2FB" w:rsidRDefault="00AA42FB" w:rsidP="00AA42FB">
      <w:pPr>
        <w:pStyle w:val="Hyweb10"/>
        <w:numPr>
          <w:ilvl w:val="0"/>
          <w:numId w:val="44"/>
        </w:numPr>
        <w:tabs>
          <w:tab w:val="left" w:pos="425"/>
        </w:tabs>
        <w:rPr>
          <w:lang w:eastAsia="zh-TW"/>
        </w:rPr>
      </w:pPr>
      <w:r>
        <w:rPr>
          <w:rFonts w:hint="eastAsia"/>
          <w:lang w:eastAsia="zh-TW"/>
        </w:rPr>
        <w:t>套用後選按上方</w:t>
      </w:r>
      <w:r w:rsidRPr="007037D9">
        <w:rPr>
          <w:rFonts w:hint="eastAsia"/>
          <w:color w:val="FF0000"/>
          <w:lang w:eastAsia="zh-TW"/>
        </w:rPr>
        <w:t>儲存</w:t>
      </w:r>
      <w:r>
        <w:rPr>
          <w:rFonts w:hint="eastAsia"/>
          <w:lang w:eastAsia="zh-TW"/>
        </w:rPr>
        <w:t>設定</w:t>
      </w:r>
    </w:p>
    <w:p w:rsidR="00AA42FB" w:rsidRDefault="00AA42FB" w:rsidP="00AA42FB">
      <w:pPr>
        <w:pStyle w:val="Hyweb10"/>
        <w:tabs>
          <w:tab w:val="left" w:pos="425"/>
        </w:tabs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00E9092C" wp14:editId="07118659">
            <wp:extent cx="5109039" cy="2874475"/>
            <wp:effectExtent l="0" t="0" r="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0019"/>
                    <a:stretch/>
                  </pic:blipFill>
                  <pic:spPr bwMode="auto">
                    <a:xfrm>
                      <a:off x="0" y="0"/>
                      <a:ext cx="5123321" cy="288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2FB" w:rsidRDefault="00AA42FB" w:rsidP="00AA42FB">
      <w:pPr>
        <w:rPr>
          <w:rFonts w:cs="Book Antiqua"/>
          <w:szCs w:val="20"/>
          <w:lang w:eastAsia="zh-TW"/>
        </w:rPr>
      </w:pPr>
      <w:r>
        <w:rPr>
          <w:lang w:eastAsia="zh-TW"/>
        </w:rPr>
        <w:br w:type="page"/>
      </w:r>
    </w:p>
    <w:p w:rsidR="00AA42FB" w:rsidRDefault="00AA42FB" w:rsidP="00AA42FB">
      <w:pPr>
        <w:pStyle w:val="Hyweb10"/>
        <w:numPr>
          <w:ilvl w:val="7"/>
          <w:numId w:val="1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>重啟規則庫</w:t>
      </w:r>
      <w:r w:rsidRPr="00CB0118">
        <w:rPr>
          <w:rFonts w:hint="eastAsia"/>
          <w:lang w:eastAsia="zh-TW"/>
        </w:rPr>
        <w:t>IP=172.25.8.90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172.25.8.91</w:t>
      </w:r>
    </w:p>
    <w:p w:rsidR="00AA42FB" w:rsidRDefault="00AA42FB" w:rsidP="00AA42FB">
      <w:pPr>
        <w:pStyle w:val="a1"/>
        <w:numPr>
          <w:ilvl w:val="0"/>
          <w:numId w:val="47"/>
        </w:numPr>
        <w:rPr>
          <w:lang w:eastAsia="zh-TW"/>
        </w:rPr>
      </w:pPr>
      <w:r w:rsidRPr="00640017">
        <w:rPr>
          <w:rFonts w:hint="eastAsia"/>
          <w:lang w:eastAsia="zh-TW"/>
        </w:rPr>
        <w:t>遠端連線至</w:t>
      </w:r>
      <w:r>
        <w:rPr>
          <w:rFonts w:hint="eastAsia"/>
          <w:lang w:eastAsia="zh-TW"/>
        </w:rPr>
        <w:t>AP Server</w:t>
      </w:r>
      <w:r>
        <w:rPr>
          <w:rFonts w:hint="eastAsia"/>
          <w:lang w:eastAsia="zh-TW"/>
        </w:rPr>
        <w:t>規則</w:t>
      </w:r>
      <w:r>
        <w:rPr>
          <w:rFonts w:hint="eastAsia"/>
          <w:lang w:eastAsia="zh-TW"/>
        </w:rPr>
        <w:t>IP=172.25.8.90</w:t>
      </w:r>
    </w:p>
    <w:p w:rsidR="00AA42FB" w:rsidRDefault="00AA42FB" w:rsidP="00AA42FB">
      <w:pPr>
        <w:pStyle w:val="a1"/>
        <w:ind w:left="1380" w:firstLine="0"/>
        <w:rPr>
          <w:lang w:eastAsia="zh-TW"/>
        </w:rPr>
      </w:pPr>
      <w:r>
        <w:rPr>
          <w:rFonts w:hint="eastAsia"/>
          <w:lang w:eastAsia="zh-TW"/>
        </w:rPr>
        <w:t>至</w:t>
      </w:r>
      <w:r>
        <w:rPr>
          <w:rFonts w:hint="eastAsia"/>
          <w:lang w:eastAsia="zh-TW"/>
        </w:rPr>
        <w:t>D:\IBM\WebSphere\AppServer\profiles\Dmgr01\bin</w:t>
      </w:r>
      <w:r>
        <w:rPr>
          <w:lang w:eastAsia="zh-TW"/>
        </w:rPr>
        <w:br/>
      </w:r>
      <w:r>
        <w:rPr>
          <w:rFonts w:hint="eastAsia"/>
          <w:lang w:eastAsia="zh-TW"/>
        </w:rPr>
        <w:t>開啟「命令提示字元」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至指定位置輸入</w:t>
      </w:r>
      <w:r>
        <w:rPr>
          <w:rFonts w:hint="eastAsia"/>
          <w:lang w:eastAsia="zh-TW"/>
        </w:rPr>
        <w:t>cmd</w:t>
      </w:r>
      <w:r>
        <w:rPr>
          <w:rFonts w:hint="eastAsia"/>
          <w:lang w:eastAsia="zh-TW"/>
        </w:rPr>
        <w:t>開啟</w:t>
      </w:r>
      <w:r>
        <w:rPr>
          <w:rFonts w:hint="eastAsia"/>
          <w:lang w:eastAsia="zh-TW"/>
        </w:rPr>
        <w:t>)</w:t>
      </w:r>
      <w:r>
        <w:rPr>
          <w:lang w:eastAsia="zh-TW"/>
        </w:rPr>
        <w:t xml:space="preserve"> </w:t>
      </w:r>
    </w:p>
    <w:p w:rsidR="00AA42FB" w:rsidRDefault="00AA42FB" w:rsidP="00AA42FB">
      <w:pPr>
        <w:pStyle w:val="a1"/>
        <w:numPr>
          <w:ilvl w:val="0"/>
          <w:numId w:val="47"/>
        </w:numPr>
        <w:rPr>
          <w:lang w:eastAsia="zh-TW"/>
        </w:rPr>
      </w:pPr>
      <w:r w:rsidRPr="00CF7FD7">
        <w:rPr>
          <w:rFonts w:hint="eastAsia"/>
          <w:lang w:eastAsia="zh-TW"/>
        </w:rPr>
        <w:t>輸入</w:t>
      </w:r>
      <w:r w:rsidRPr="00CF7FD7">
        <w:rPr>
          <w:rFonts w:hint="eastAsia"/>
          <w:lang w:eastAsia="zh-TW"/>
        </w:rPr>
        <w:t xml:space="preserve"> stopManager </w:t>
      </w:r>
      <w:r>
        <w:rPr>
          <w:lang w:eastAsia="zh-TW"/>
        </w:rPr>
        <w:t>–</w:t>
      </w:r>
      <w:r w:rsidRPr="00CF7FD7">
        <w:rPr>
          <w:rFonts w:hint="eastAsia"/>
          <w:lang w:eastAsia="zh-TW"/>
        </w:rPr>
        <w:t>dmgr</w:t>
      </w:r>
      <w:r>
        <w:rPr>
          <w:rFonts w:hint="eastAsia"/>
          <w:lang w:eastAsia="zh-TW"/>
        </w:rPr>
        <w:t>停止</w:t>
      </w:r>
    </w:p>
    <w:p w:rsidR="00AA42FB" w:rsidRDefault="00AA42FB" w:rsidP="00AA42FB">
      <w:pPr>
        <w:pStyle w:val="a1"/>
        <w:numPr>
          <w:ilvl w:val="0"/>
          <w:numId w:val="47"/>
        </w:numPr>
        <w:rPr>
          <w:lang w:eastAsia="zh-TW"/>
        </w:rPr>
      </w:pPr>
      <w:r>
        <w:rPr>
          <w:rFonts w:hint="eastAsia"/>
          <w:lang w:eastAsia="zh-TW"/>
        </w:rPr>
        <w:t>至</w:t>
      </w:r>
      <w:r>
        <w:rPr>
          <w:rFonts w:hint="eastAsia"/>
          <w:lang w:eastAsia="zh-TW"/>
        </w:rPr>
        <w:t>D:\IBM\WebSphere\AppServer\profiles\ODMMachine01\bin</w:t>
      </w:r>
      <w:r>
        <w:rPr>
          <w:rFonts w:hint="eastAsia"/>
          <w:lang w:eastAsia="zh-TW"/>
        </w:rPr>
        <w:t>開啟「命令提示字元」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至指定位置輸入</w:t>
      </w:r>
      <w:r>
        <w:rPr>
          <w:rFonts w:hint="eastAsia"/>
          <w:lang w:eastAsia="zh-TW"/>
        </w:rPr>
        <w:t>cmd</w:t>
      </w:r>
      <w:r>
        <w:rPr>
          <w:rFonts w:hint="eastAsia"/>
          <w:lang w:eastAsia="zh-TW"/>
        </w:rPr>
        <w:t>開啟</w:t>
      </w:r>
      <w:r>
        <w:rPr>
          <w:rFonts w:hint="eastAsia"/>
          <w:lang w:eastAsia="zh-TW"/>
        </w:rPr>
        <w:t>)</w:t>
      </w:r>
    </w:p>
    <w:p w:rsidR="00AA42FB" w:rsidRDefault="00AA42FB" w:rsidP="00AA42FB">
      <w:pPr>
        <w:pStyle w:val="a1"/>
        <w:numPr>
          <w:ilvl w:val="0"/>
          <w:numId w:val="47"/>
        </w:numPr>
        <w:rPr>
          <w:lang w:eastAsia="zh-TW"/>
        </w:rPr>
      </w:pPr>
      <w:r w:rsidRPr="006E6E0A">
        <w:rPr>
          <w:rFonts w:hint="eastAsia"/>
          <w:lang w:eastAsia="zh-TW"/>
        </w:rPr>
        <w:t>輸入</w:t>
      </w:r>
      <w:r w:rsidRPr="006E6E0A">
        <w:rPr>
          <w:rFonts w:hint="eastAsia"/>
          <w:lang w:eastAsia="zh-TW"/>
        </w:rPr>
        <w:t xml:space="preserve"> stopnode </w:t>
      </w:r>
      <w:r>
        <w:rPr>
          <w:lang w:eastAsia="zh-TW"/>
        </w:rPr>
        <w:t>–</w:t>
      </w:r>
      <w:r w:rsidRPr="006E6E0A">
        <w:rPr>
          <w:rFonts w:hint="eastAsia"/>
          <w:lang w:eastAsia="zh-TW"/>
        </w:rPr>
        <w:t>nodeagent</w:t>
      </w:r>
    </w:p>
    <w:p w:rsidR="00AA42FB" w:rsidRDefault="00AA42FB" w:rsidP="00AA42FB">
      <w:pPr>
        <w:pStyle w:val="a1"/>
        <w:ind w:left="1380" w:firstLine="0"/>
        <w:rPr>
          <w:lang w:eastAsia="zh-TW"/>
        </w:rPr>
      </w:pPr>
      <w:r w:rsidRPr="006E6E0A">
        <w:rPr>
          <w:rFonts w:hint="eastAsia"/>
          <w:lang w:eastAsia="zh-TW"/>
        </w:rPr>
        <w:t>輸入</w:t>
      </w:r>
      <w:r w:rsidRPr="006E6E0A">
        <w:rPr>
          <w:rFonts w:hint="eastAsia"/>
          <w:lang w:eastAsia="zh-TW"/>
        </w:rPr>
        <w:t xml:space="preserve"> stopserver ODMNode01-DSServer</w:t>
      </w:r>
    </w:p>
    <w:p w:rsidR="00AA42FB" w:rsidRDefault="00AA42FB" w:rsidP="00AA42FB">
      <w:pPr>
        <w:pStyle w:val="a1"/>
        <w:ind w:left="1380" w:firstLine="0"/>
        <w:rPr>
          <w:lang w:eastAsia="zh-TW"/>
        </w:rPr>
      </w:pPr>
      <w:r w:rsidRPr="006E6E0A">
        <w:rPr>
          <w:rFonts w:hint="eastAsia"/>
          <w:lang w:eastAsia="zh-TW"/>
        </w:rPr>
        <w:t>輸入</w:t>
      </w:r>
      <w:r w:rsidRPr="006E6E0A">
        <w:rPr>
          <w:rFonts w:hint="eastAsia"/>
          <w:lang w:eastAsia="zh-TW"/>
        </w:rPr>
        <w:t xml:space="preserve"> stopserver RulesMgrSrv</w:t>
      </w:r>
    </w:p>
    <w:p w:rsidR="00AA42FB" w:rsidRDefault="00AA42FB" w:rsidP="00AA42FB">
      <w:pPr>
        <w:pStyle w:val="a1"/>
        <w:ind w:left="1380" w:firstLine="0"/>
        <w:rPr>
          <w:lang w:eastAsia="zh-TW"/>
        </w:rPr>
      </w:pPr>
      <w:r w:rsidRPr="006E6E0A">
        <w:rPr>
          <w:rFonts w:hint="eastAsia"/>
          <w:lang w:eastAsia="zh-TW"/>
        </w:rPr>
        <w:t>輸入</w:t>
      </w:r>
      <w:r w:rsidRPr="006E6E0A">
        <w:rPr>
          <w:rFonts w:hint="eastAsia"/>
          <w:lang w:eastAsia="zh-TW"/>
        </w:rPr>
        <w:t xml:space="preserve"> stopserver server1</w:t>
      </w:r>
    </w:p>
    <w:p w:rsidR="00AA42FB" w:rsidRDefault="00AA42FB" w:rsidP="00AA42FB">
      <w:pPr>
        <w:pStyle w:val="a1"/>
        <w:numPr>
          <w:ilvl w:val="0"/>
          <w:numId w:val="47"/>
        </w:numPr>
        <w:rPr>
          <w:lang w:eastAsia="zh-TW"/>
        </w:rPr>
      </w:pPr>
      <w:r>
        <w:rPr>
          <w:rFonts w:hint="eastAsia"/>
          <w:lang w:eastAsia="zh-TW"/>
        </w:rPr>
        <w:t>切換</w:t>
      </w:r>
      <w:r w:rsidRPr="00640017">
        <w:rPr>
          <w:rFonts w:hint="eastAsia"/>
          <w:lang w:eastAsia="zh-TW"/>
        </w:rPr>
        <w:t>遠端連線至</w:t>
      </w:r>
      <w:r>
        <w:rPr>
          <w:rFonts w:hint="eastAsia"/>
          <w:lang w:eastAsia="zh-TW"/>
        </w:rPr>
        <w:t>AP Server</w:t>
      </w:r>
      <w:r>
        <w:rPr>
          <w:rFonts w:hint="eastAsia"/>
          <w:lang w:eastAsia="zh-TW"/>
        </w:rPr>
        <w:t>規則</w:t>
      </w:r>
      <w:r>
        <w:rPr>
          <w:rFonts w:hint="eastAsia"/>
          <w:lang w:eastAsia="zh-TW"/>
        </w:rPr>
        <w:t>IP=172.25.8.91</w:t>
      </w:r>
    </w:p>
    <w:p w:rsidR="00AA42FB" w:rsidRDefault="00AA42FB" w:rsidP="00AA42FB">
      <w:pPr>
        <w:pStyle w:val="a1"/>
        <w:ind w:left="1380" w:firstLine="0"/>
        <w:rPr>
          <w:lang w:eastAsia="zh-TW"/>
        </w:rPr>
      </w:pPr>
      <w:r>
        <w:rPr>
          <w:rFonts w:hint="eastAsia"/>
          <w:lang w:eastAsia="zh-TW"/>
        </w:rPr>
        <w:t>至</w:t>
      </w:r>
      <w:r>
        <w:rPr>
          <w:rFonts w:hint="eastAsia"/>
          <w:lang w:eastAsia="zh-TW"/>
        </w:rPr>
        <w:t>D:\IBM\WebSphere\AppServer\profiles\ODMMachine02\bin</w:t>
      </w:r>
      <w:r>
        <w:rPr>
          <w:rFonts w:hint="eastAsia"/>
          <w:lang w:eastAsia="zh-TW"/>
        </w:rPr>
        <w:t>開啟「命令提示字元」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至指定位置輸入</w:t>
      </w:r>
      <w:r>
        <w:rPr>
          <w:rFonts w:hint="eastAsia"/>
          <w:lang w:eastAsia="zh-TW"/>
        </w:rPr>
        <w:t>cmd</w:t>
      </w:r>
      <w:r>
        <w:rPr>
          <w:rFonts w:hint="eastAsia"/>
          <w:lang w:eastAsia="zh-TW"/>
        </w:rPr>
        <w:t>開啟</w:t>
      </w:r>
      <w:r>
        <w:rPr>
          <w:rFonts w:hint="eastAsia"/>
          <w:lang w:eastAsia="zh-TW"/>
        </w:rPr>
        <w:t>)</w:t>
      </w:r>
    </w:p>
    <w:p w:rsidR="00AA42FB" w:rsidRDefault="00AA42FB" w:rsidP="00AA42FB">
      <w:pPr>
        <w:pStyle w:val="a1"/>
        <w:numPr>
          <w:ilvl w:val="0"/>
          <w:numId w:val="47"/>
        </w:numPr>
        <w:rPr>
          <w:lang w:eastAsia="zh-TW"/>
        </w:rPr>
      </w:pPr>
      <w:r w:rsidRPr="006E6E0A">
        <w:rPr>
          <w:rFonts w:hint="eastAsia"/>
          <w:lang w:eastAsia="zh-TW"/>
        </w:rPr>
        <w:t>輸入</w:t>
      </w:r>
      <w:r w:rsidRPr="006E6E0A">
        <w:rPr>
          <w:rFonts w:hint="eastAsia"/>
          <w:lang w:eastAsia="zh-TW"/>
        </w:rPr>
        <w:t xml:space="preserve"> stopnode </w:t>
      </w:r>
      <w:r>
        <w:rPr>
          <w:lang w:eastAsia="zh-TW"/>
        </w:rPr>
        <w:t>–</w:t>
      </w:r>
      <w:r w:rsidRPr="006E6E0A">
        <w:rPr>
          <w:rFonts w:hint="eastAsia"/>
          <w:lang w:eastAsia="zh-TW"/>
        </w:rPr>
        <w:t>nodeagent</w:t>
      </w:r>
    </w:p>
    <w:p w:rsidR="00AA42FB" w:rsidRDefault="00AA42FB" w:rsidP="00AA42FB">
      <w:pPr>
        <w:pStyle w:val="a1"/>
        <w:ind w:left="1380" w:firstLine="0"/>
        <w:rPr>
          <w:lang w:eastAsia="zh-TW"/>
        </w:rPr>
      </w:pPr>
      <w:r w:rsidRPr="006E6E0A">
        <w:rPr>
          <w:rFonts w:hint="eastAsia"/>
          <w:lang w:eastAsia="zh-TW"/>
        </w:rPr>
        <w:t>輸入</w:t>
      </w:r>
      <w:r w:rsidRPr="006E6E0A">
        <w:rPr>
          <w:rFonts w:hint="eastAsia"/>
          <w:lang w:eastAsia="zh-TW"/>
        </w:rPr>
        <w:t xml:space="preserve"> stopserver ODMNode02-DSServer</w:t>
      </w:r>
    </w:p>
    <w:p w:rsidR="00AA42FB" w:rsidRDefault="00AA42FB" w:rsidP="00AA42FB">
      <w:pPr>
        <w:pStyle w:val="a1"/>
        <w:ind w:left="1380" w:firstLine="0"/>
        <w:rPr>
          <w:lang w:eastAsia="zh-TW"/>
        </w:rPr>
      </w:pPr>
      <w:r w:rsidRPr="006E6E0A">
        <w:rPr>
          <w:rFonts w:hint="eastAsia"/>
          <w:lang w:eastAsia="zh-TW"/>
        </w:rPr>
        <w:t>輸入</w:t>
      </w:r>
      <w:r w:rsidRPr="006E6E0A">
        <w:rPr>
          <w:rFonts w:hint="eastAsia"/>
          <w:lang w:eastAsia="zh-TW"/>
        </w:rPr>
        <w:t xml:space="preserve"> stopserver server1</w:t>
      </w:r>
    </w:p>
    <w:p w:rsidR="00AA42FB" w:rsidRDefault="00AA42FB" w:rsidP="00AA42FB">
      <w:pPr>
        <w:pStyle w:val="a1"/>
        <w:ind w:left="1380" w:firstLine="0"/>
        <w:rPr>
          <w:lang w:eastAsia="zh-TW"/>
        </w:rPr>
      </w:pPr>
      <w:r w:rsidRPr="004871F8">
        <w:rPr>
          <w:rFonts w:ascii="標楷體" w:hAnsi="標楷體" w:hint="eastAsia"/>
          <w:lang w:eastAsia="zh-TW"/>
        </w:rPr>
        <w:t>※</w:t>
      </w:r>
      <w:r w:rsidRPr="004871F8">
        <w:rPr>
          <w:rFonts w:hint="eastAsia"/>
          <w:lang w:eastAsia="zh-TW"/>
        </w:rPr>
        <w:t>若需確認狀態可輸入</w:t>
      </w:r>
      <w:r w:rsidRPr="004871F8">
        <w:rPr>
          <w:rFonts w:hint="eastAsia"/>
          <w:lang w:eastAsia="zh-TW"/>
        </w:rPr>
        <w:t xml:space="preserve"> serverStatus -all </w:t>
      </w:r>
      <w:r w:rsidRPr="004871F8">
        <w:rPr>
          <w:rFonts w:hint="eastAsia"/>
          <w:lang w:eastAsia="zh-TW"/>
        </w:rPr>
        <w:t>確認伺服器狀態</w:t>
      </w:r>
    </w:p>
    <w:p w:rsidR="00AA42FB" w:rsidRDefault="00AA42FB" w:rsidP="00AA42FB">
      <w:pPr>
        <w:pStyle w:val="a1"/>
        <w:numPr>
          <w:ilvl w:val="0"/>
          <w:numId w:val="47"/>
        </w:numPr>
        <w:rPr>
          <w:lang w:eastAsia="zh-TW"/>
        </w:rPr>
      </w:pPr>
      <w:r>
        <w:rPr>
          <w:rFonts w:hint="eastAsia"/>
          <w:lang w:eastAsia="zh-TW"/>
        </w:rPr>
        <w:t>系統皆停止完畢後開始進行啟動步驟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啟動步驟需照順序</w:t>
      </w:r>
      <w:r>
        <w:rPr>
          <w:rFonts w:hint="eastAsia"/>
          <w:lang w:eastAsia="zh-TW"/>
        </w:rPr>
        <w:t>)</w:t>
      </w:r>
    </w:p>
    <w:p w:rsidR="00AA42FB" w:rsidRDefault="00AA42FB" w:rsidP="00AA42FB">
      <w:pPr>
        <w:pStyle w:val="a1"/>
        <w:numPr>
          <w:ilvl w:val="0"/>
          <w:numId w:val="47"/>
        </w:numPr>
        <w:rPr>
          <w:lang w:eastAsia="zh-TW"/>
        </w:rPr>
      </w:pPr>
      <w:r w:rsidRPr="00640017">
        <w:rPr>
          <w:rFonts w:hint="eastAsia"/>
          <w:lang w:eastAsia="zh-TW"/>
        </w:rPr>
        <w:t>遠端連線至</w:t>
      </w:r>
      <w:r>
        <w:rPr>
          <w:rFonts w:hint="eastAsia"/>
          <w:lang w:eastAsia="zh-TW"/>
        </w:rPr>
        <w:t>AP Server</w:t>
      </w:r>
      <w:r>
        <w:rPr>
          <w:rFonts w:hint="eastAsia"/>
          <w:lang w:eastAsia="zh-TW"/>
        </w:rPr>
        <w:t>規則</w:t>
      </w:r>
      <w:r>
        <w:rPr>
          <w:rFonts w:hint="eastAsia"/>
          <w:lang w:eastAsia="zh-TW"/>
        </w:rPr>
        <w:t>IP=172.25.8.90</w:t>
      </w:r>
    </w:p>
    <w:p w:rsidR="00AA42FB" w:rsidRDefault="00AA42FB" w:rsidP="00AA42FB">
      <w:pPr>
        <w:pStyle w:val="a1"/>
        <w:ind w:left="1380" w:firstLine="0"/>
        <w:rPr>
          <w:lang w:eastAsia="zh-TW"/>
        </w:rPr>
      </w:pPr>
      <w:r>
        <w:rPr>
          <w:rFonts w:hint="eastAsia"/>
          <w:lang w:eastAsia="zh-TW"/>
        </w:rPr>
        <w:t>至</w:t>
      </w:r>
      <w:r>
        <w:rPr>
          <w:rFonts w:hint="eastAsia"/>
          <w:lang w:eastAsia="zh-TW"/>
        </w:rPr>
        <w:t>D:\IBM\WebSphere\AppServer\profiles\Dmgr01\bin</w:t>
      </w:r>
      <w:r>
        <w:rPr>
          <w:lang w:eastAsia="zh-TW"/>
        </w:rPr>
        <w:br/>
      </w:r>
      <w:r>
        <w:rPr>
          <w:rFonts w:hint="eastAsia"/>
          <w:lang w:eastAsia="zh-TW"/>
        </w:rPr>
        <w:t>開啟「命令提示字元」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至指定位置輸入</w:t>
      </w:r>
      <w:r>
        <w:rPr>
          <w:rFonts w:hint="eastAsia"/>
          <w:lang w:eastAsia="zh-TW"/>
        </w:rPr>
        <w:t>cmd</w:t>
      </w:r>
      <w:r>
        <w:rPr>
          <w:rFonts w:hint="eastAsia"/>
          <w:lang w:eastAsia="zh-TW"/>
        </w:rPr>
        <w:t>開啟</w:t>
      </w:r>
      <w:r>
        <w:rPr>
          <w:rFonts w:hint="eastAsia"/>
          <w:lang w:eastAsia="zh-TW"/>
        </w:rPr>
        <w:t>)</w:t>
      </w:r>
    </w:p>
    <w:p w:rsidR="00AA42FB" w:rsidRDefault="00AA42FB" w:rsidP="00AA42FB">
      <w:pPr>
        <w:pStyle w:val="a1"/>
        <w:numPr>
          <w:ilvl w:val="0"/>
          <w:numId w:val="47"/>
        </w:numPr>
        <w:rPr>
          <w:lang w:eastAsia="zh-TW"/>
        </w:rPr>
      </w:pPr>
      <w:r w:rsidRPr="007232F9">
        <w:rPr>
          <w:rFonts w:hint="eastAsia"/>
          <w:lang w:eastAsia="zh-TW"/>
        </w:rPr>
        <w:t>輸入</w:t>
      </w:r>
      <w:r w:rsidRPr="007232F9">
        <w:rPr>
          <w:rFonts w:hint="eastAsia"/>
          <w:lang w:eastAsia="zh-TW"/>
        </w:rPr>
        <w:t xml:space="preserve"> startManager </w:t>
      </w:r>
      <w:r>
        <w:rPr>
          <w:lang w:eastAsia="zh-TW"/>
        </w:rPr>
        <w:t>–</w:t>
      </w:r>
      <w:r w:rsidRPr="007232F9">
        <w:rPr>
          <w:rFonts w:hint="eastAsia"/>
          <w:lang w:eastAsia="zh-TW"/>
        </w:rPr>
        <w:t>dmgr</w:t>
      </w:r>
    </w:p>
    <w:p w:rsidR="00AA42FB" w:rsidRDefault="00AA42FB" w:rsidP="00AA42FB">
      <w:pPr>
        <w:pStyle w:val="a1"/>
        <w:ind w:left="1380" w:firstLine="0"/>
        <w:rPr>
          <w:lang w:eastAsia="zh-TW"/>
        </w:rPr>
      </w:pPr>
      <w:r w:rsidRPr="007232F9">
        <w:rPr>
          <w:rFonts w:hint="eastAsia"/>
          <w:lang w:eastAsia="zh-TW"/>
        </w:rPr>
        <w:t>輸入</w:t>
      </w:r>
      <w:r w:rsidRPr="007232F9">
        <w:rPr>
          <w:rFonts w:hint="eastAsia"/>
          <w:lang w:eastAsia="zh-TW"/>
        </w:rPr>
        <w:t xml:space="preserve"> serverStatus -all </w:t>
      </w:r>
      <w:r w:rsidRPr="007232F9">
        <w:rPr>
          <w:rFonts w:hint="eastAsia"/>
          <w:lang w:eastAsia="zh-TW"/>
        </w:rPr>
        <w:t>確認伺服器狀態是否啟動成功</w:t>
      </w:r>
    </w:p>
    <w:p w:rsidR="00AA42FB" w:rsidRDefault="00AA42FB" w:rsidP="00AA42FB">
      <w:pPr>
        <w:pStyle w:val="a1"/>
        <w:numPr>
          <w:ilvl w:val="0"/>
          <w:numId w:val="47"/>
        </w:numPr>
        <w:rPr>
          <w:lang w:eastAsia="zh-TW"/>
        </w:rPr>
      </w:pPr>
      <w:r>
        <w:rPr>
          <w:rFonts w:hint="eastAsia"/>
          <w:lang w:eastAsia="zh-TW"/>
        </w:rPr>
        <w:t>至</w:t>
      </w:r>
      <w:r>
        <w:rPr>
          <w:rFonts w:hint="eastAsia"/>
          <w:lang w:eastAsia="zh-TW"/>
        </w:rPr>
        <w:t>D:\IBM\WebSphere\AppServer\profiles\ODMMachine01\bin</w:t>
      </w:r>
      <w:r>
        <w:rPr>
          <w:rFonts w:hint="eastAsia"/>
          <w:lang w:eastAsia="zh-TW"/>
        </w:rPr>
        <w:t>開啟「命令提示字元」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至指定位置輸入</w:t>
      </w:r>
      <w:r>
        <w:rPr>
          <w:rFonts w:hint="eastAsia"/>
          <w:lang w:eastAsia="zh-TW"/>
        </w:rPr>
        <w:t>cmd</w:t>
      </w:r>
      <w:r>
        <w:rPr>
          <w:rFonts w:hint="eastAsia"/>
          <w:lang w:eastAsia="zh-TW"/>
        </w:rPr>
        <w:t>開啟</w:t>
      </w:r>
      <w:r>
        <w:rPr>
          <w:rFonts w:hint="eastAsia"/>
          <w:lang w:eastAsia="zh-TW"/>
        </w:rPr>
        <w:t>)</w:t>
      </w:r>
    </w:p>
    <w:p w:rsidR="00AA42FB" w:rsidRDefault="00AA42FB" w:rsidP="00AA42FB">
      <w:pPr>
        <w:pStyle w:val="a1"/>
        <w:numPr>
          <w:ilvl w:val="0"/>
          <w:numId w:val="47"/>
        </w:numPr>
        <w:rPr>
          <w:lang w:eastAsia="zh-TW"/>
        </w:rPr>
      </w:pPr>
      <w:r w:rsidRPr="006E6E0A">
        <w:rPr>
          <w:rFonts w:hint="eastAsia"/>
          <w:lang w:eastAsia="zh-TW"/>
        </w:rPr>
        <w:t>輸入</w:t>
      </w:r>
      <w:r w:rsidRPr="006E6E0A">
        <w:rPr>
          <w:rFonts w:hint="eastAsia"/>
          <w:lang w:eastAsia="zh-TW"/>
        </w:rPr>
        <w:t xml:space="preserve"> </w:t>
      </w:r>
      <w:r w:rsidRPr="007232F9">
        <w:rPr>
          <w:lang w:eastAsia="zh-TW"/>
        </w:rPr>
        <w:t>start</w:t>
      </w:r>
      <w:r w:rsidRPr="006E6E0A">
        <w:rPr>
          <w:rFonts w:hint="eastAsia"/>
          <w:lang w:eastAsia="zh-TW"/>
        </w:rPr>
        <w:t xml:space="preserve">node </w:t>
      </w:r>
      <w:r>
        <w:rPr>
          <w:lang w:eastAsia="zh-TW"/>
        </w:rPr>
        <w:t>–</w:t>
      </w:r>
      <w:r w:rsidRPr="006E6E0A">
        <w:rPr>
          <w:rFonts w:hint="eastAsia"/>
          <w:lang w:eastAsia="zh-TW"/>
        </w:rPr>
        <w:t>nodeagent</w:t>
      </w:r>
    </w:p>
    <w:p w:rsidR="00AA42FB" w:rsidRDefault="00AA42FB" w:rsidP="00AA42FB">
      <w:pPr>
        <w:pStyle w:val="a1"/>
        <w:ind w:left="1380" w:firstLine="0"/>
        <w:rPr>
          <w:lang w:eastAsia="zh-TW"/>
        </w:rPr>
      </w:pPr>
      <w:r w:rsidRPr="006E6E0A">
        <w:rPr>
          <w:rFonts w:hint="eastAsia"/>
          <w:lang w:eastAsia="zh-TW"/>
        </w:rPr>
        <w:t>輸入</w:t>
      </w:r>
      <w:r w:rsidRPr="006E6E0A">
        <w:rPr>
          <w:rFonts w:hint="eastAsia"/>
          <w:lang w:eastAsia="zh-TW"/>
        </w:rPr>
        <w:t xml:space="preserve"> </w:t>
      </w:r>
      <w:r w:rsidRPr="007232F9">
        <w:rPr>
          <w:lang w:eastAsia="zh-TW"/>
        </w:rPr>
        <w:t>start</w:t>
      </w:r>
      <w:r w:rsidRPr="006E6E0A">
        <w:rPr>
          <w:rFonts w:hint="eastAsia"/>
          <w:lang w:eastAsia="zh-TW"/>
        </w:rPr>
        <w:t>server ODMNode01-DSServer</w:t>
      </w:r>
    </w:p>
    <w:p w:rsidR="00AA42FB" w:rsidRDefault="00AA42FB" w:rsidP="00AA42FB">
      <w:pPr>
        <w:pStyle w:val="a1"/>
        <w:ind w:left="1380" w:firstLine="0"/>
        <w:rPr>
          <w:lang w:eastAsia="zh-TW"/>
        </w:rPr>
      </w:pPr>
      <w:r w:rsidRPr="006E6E0A">
        <w:rPr>
          <w:rFonts w:hint="eastAsia"/>
          <w:lang w:eastAsia="zh-TW"/>
        </w:rPr>
        <w:t>輸入</w:t>
      </w:r>
      <w:r w:rsidRPr="006E6E0A">
        <w:rPr>
          <w:rFonts w:hint="eastAsia"/>
          <w:lang w:eastAsia="zh-TW"/>
        </w:rPr>
        <w:t xml:space="preserve"> </w:t>
      </w:r>
      <w:r w:rsidRPr="007232F9">
        <w:rPr>
          <w:lang w:eastAsia="zh-TW"/>
        </w:rPr>
        <w:t>start</w:t>
      </w:r>
      <w:r w:rsidRPr="006E6E0A">
        <w:rPr>
          <w:rFonts w:hint="eastAsia"/>
          <w:lang w:eastAsia="zh-TW"/>
        </w:rPr>
        <w:t>server RulesMgrSrv</w:t>
      </w:r>
    </w:p>
    <w:p w:rsidR="00AA42FB" w:rsidRDefault="00AA42FB" w:rsidP="00AA42FB">
      <w:pPr>
        <w:pStyle w:val="a1"/>
        <w:ind w:left="1380" w:firstLine="0"/>
        <w:rPr>
          <w:lang w:eastAsia="zh-TW"/>
        </w:rPr>
      </w:pPr>
      <w:r w:rsidRPr="006E6E0A">
        <w:rPr>
          <w:rFonts w:hint="eastAsia"/>
          <w:lang w:eastAsia="zh-TW"/>
        </w:rPr>
        <w:t>輸入</w:t>
      </w:r>
      <w:r w:rsidRPr="006E6E0A">
        <w:rPr>
          <w:rFonts w:hint="eastAsia"/>
          <w:lang w:eastAsia="zh-TW"/>
        </w:rPr>
        <w:t xml:space="preserve"> </w:t>
      </w:r>
      <w:r w:rsidRPr="007232F9">
        <w:rPr>
          <w:lang w:eastAsia="zh-TW"/>
        </w:rPr>
        <w:t>start</w:t>
      </w:r>
      <w:r w:rsidRPr="006E6E0A">
        <w:rPr>
          <w:rFonts w:hint="eastAsia"/>
          <w:lang w:eastAsia="zh-TW"/>
        </w:rPr>
        <w:t>server server1</w:t>
      </w:r>
    </w:p>
    <w:p w:rsidR="00AA42FB" w:rsidRDefault="00AA42FB" w:rsidP="00AA42FB">
      <w:pPr>
        <w:pStyle w:val="a1"/>
        <w:ind w:left="1380" w:firstLine="0"/>
        <w:rPr>
          <w:lang w:eastAsia="zh-TW"/>
        </w:rPr>
      </w:pPr>
      <w:r w:rsidRPr="006E6E0A">
        <w:rPr>
          <w:rFonts w:hint="eastAsia"/>
          <w:lang w:eastAsia="zh-TW"/>
        </w:rPr>
        <w:t>輸入</w:t>
      </w:r>
      <w:r w:rsidRPr="006E6E0A">
        <w:rPr>
          <w:rFonts w:hint="eastAsia"/>
          <w:lang w:eastAsia="zh-TW"/>
        </w:rPr>
        <w:t xml:space="preserve"> serverStatus -all </w:t>
      </w:r>
      <w:r w:rsidRPr="006E6E0A">
        <w:rPr>
          <w:rFonts w:hint="eastAsia"/>
          <w:lang w:eastAsia="zh-TW"/>
        </w:rPr>
        <w:t>確認伺服器狀態是否</w:t>
      </w:r>
      <w:r>
        <w:rPr>
          <w:rFonts w:hint="eastAsia"/>
          <w:lang w:eastAsia="zh-TW"/>
        </w:rPr>
        <w:t>皆啟動成功</w:t>
      </w:r>
    </w:p>
    <w:p w:rsidR="00AA42FB" w:rsidRDefault="00AA42FB" w:rsidP="00AA42FB">
      <w:pPr>
        <w:pStyle w:val="a1"/>
        <w:numPr>
          <w:ilvl w:val="0"/>
          <w:numId w:val="47"/>
        </w:numPr>
        <w:rPr>
          <w:lang w:eastAsia="zh-TW"/>
        </w:rPr>
      </w:pPr>
      <w:r>
        <w:rPr>
          <w:rFonts w:hint="eastAsia"/>
          <w:lang w:eastAsia="zh-TW"/>
        </w:rPr>
        <w:t>切換</w:t>
      </w:r>
      <w:r w:rsidRPr="00640017">
        <w:rPr>
          <w:rFonts w:hint="eastAsia"/>
          <w:lang w:eastAsia="zh-TW"/>
        </w:rPr>
        <w:t>遠端連線至</w:t>
      </w:r>
      <w:r>
        <w:rPr>
          <w:rFonts w:hint="eastAsia"/>
          <w:lang w:eastAsia="zh-TW"/>
        </w:rPr>
        <w:t>AP Server</w:t>
      </w:r>
      <w:r>
        <w:rPr>
          <w:rFonts w:hint="eastAsia"/>
          <w:lang w:eastAsia="zh-TW"/>
        </w:rPr>
        <w:t>規則</w:t>
      </w:r>
      <w:r>
        <w:rPr>
          <w:rFonts w:hint="eastAsia"/>
          <w:lang w:eastAsia="zh-TW"/>
        </w:rPr>
        <w:t>IP=172.25.8.91</w:t>
      </w:r>
    </w:p>
    <w:p w:rsidR="00AA42FB" w:rsidRDefault="00AA42FB" w:rsidP="00AA42FB">
      <w:pPr>
        <w:pStyle w:val="a1"/>
        <w:ind w:left="1380" w:firstLine="0"/>
        <w:rPr>
          <w:lang w:eastAsia="zh-TW"/>
        </w:rPr>
      </w:pPr>
      <w:r>
        <w:rPr>
          <w:rFonts w:hint="eastAsia"/>
          <w:lang w:eastAsia="zh-TW"/>
        </w:rPr>
        <w:t>至</w:t>
      </w:r>
      <w:r>
        <w:rPr>
          <w:rFonts w:hint="eastAsia"/>
          <w:lang w:eastAsia="zh-TW"/>
        </w:rPr>
        <w:t>D:\IBM\WebSphere\AppServer\profiles\ODMMachine02\bin</w:t>
      </w:r>
      <w:r>
        <w:rPr>
          <w:rFonts w:hint="eastAsia"/>
          <w:lang w:eastAsia="zh-TW"/>
        </w:rPr>
        <w:t>開啟「命令提示字元」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至指定位置輸入</w:t>
      </w:r>
      <w:r>
        <w:rPr>
          <w:rFonts w:hint="eastAsia"/>
          <w:lang w:eastAsia="zh-TW"/>
        </w:rPr>
        <w:t>cmd</w:t>
      </w:r>
      <w:r>
        <w:rPr>
          <w:rFonts w:hint="eastAsia"/>
          <w:lang w:eastAsia="zh-TW"/>
        </w:rPr>
        <w:t>開啟</w:t>
      </w:r>
      <w:r>
        <w:rPr>
          <w:rFonts w:hint="eastAsia"/>
          <w:lang w:eastAsia="zh-TW"/>
        </w:rPr>
        <w:t>)</w:t>
      </w:r>
    </w:p>
    <w:p w:rsidR="00AA42FB" w:rsidRDefault="00AA42FB" w:rsidP="00AA42FB">
      <w:pPr>
        <w:pStyle w:val="a1"/>
        <w:numPr>
          <w:ilvl w:val="0"/>
          <w:numId w:val="47"/>
        </w:numPr>
        <w:rPr>
          <w:lang w:eastAsia="zh-TW"/>
        </w:rPr>
      </w:pPr>
      <w:r w:rsidRPr="006E6E0A">
        <w:rPr>
          <w:rFonts w:hint="eastAsia"/>
          <w:lang w:eastAsia="zh-TW"/>
        </w:rPr>
        <w:t>輸入</w:t>
      </w:r>
      <w:r w:rsidRPr="006E6E0A">
        <w:rPr>
          <w:rFonts w:hint="eastAsia"/>
          <w:lang w:eastAsia="zh-TW"/>
        </w:rPr>
        <w:t xml:space="preserve"> </w:t>
      </w:r>
      <w:r w:rsidRPr="007232F9">
        <w:rPr>
          <w:lang w:eastAsia="zh-TW"/>
        </w:rPr>
        <w:t>start</w:t>
      </w:r>
      <w:r w:rsidRPr="006E6E0A">
        <w:rPr>
          <w:rFonts w:hint="eastAsia"/>
          <w:lang w:eastAsia="zh-TW"/>
        </w:rPr>
        <w:t xml:space="preserve">node </w:t>
      </w:r>
      <w:r>
        <w:rPr>
          <w:lang w:eastAsia="zh-TW"/>
        </w:rPr>
        <w:t>–</w:t>
      </w:r>
      <w:r w:rsidRPr="006E6E0A">
        <w:rPr>
          <w:rFonts w:hint="eastAsia"/>
          <w:lang w:eastAsia="zh-TW"/>
        </w:rPr>
        <w:t>nodeagent</w:t>
      </w:r>
    </w:p>
    <w:p w:rsidR="00AA42FB" w:rsidRDefault="00AA42FB" w:rsidP="00AA42FB">
      <w:pPr>
        <w:pStyle w:val="a1"/>
        <w:ind w:left="1380" w:firstLine="0"/>
        <w:rPr>
          <w:lang w:eastAsia="zh-TW"/>
        </w:rPr>
      </w:pPr>
      <w:r w:rsidRPr="006E6E0A">
        <w:rPr>
          <w:rFonts w:hint="eastAsia"/>
          <w:lang w:eastAsia="zh-TW"/>
        </w:rPr>
        <w:t>輸入</w:t>
      </w:r>
      <w:r w:rsidRPr="006E6E0A">
        <w:rPr>
          <w:rFonts w:hint="eastAsia"/>
          <w:lang w:eastAsia="zh-TW"/>
        </w:rPr>
        <w:t xml:space="preserve"> </w:t>
      </w:r>
      <w:r w:rsidRPr="007232F9">
        <w:rPr>
          <w:lang w:eastAsia="zh-TW"/>
        </w:rPr>
        <w:t>start</w:t>
      </w:r>
      <w:r w:rsidRPr="006E6E0A">
        <w:rPr>
          <w:rFonts w:hint="eastAsia"/>
          <w:lang w:eastAsia="zh-TW"/>
        </w:rPr>
        <w:t>server ODMNode02-DSServer</w:t>
      </w:r>
    </w:p>
    <w:p w:rsidR="00AA42FB" w:rsidRDefault="00AA42FB" w:rsidP="00AA42FB">
      <w:pPr>
        <w:pStyle w:val="a1"/>
        <w:ind w:left="1380" w:firstLine="0"/>
        <w:rPr>
          <w:lang w:eastAsia="zh-TW"/>
        </w:rPr>
      </w:pPr>
      <w:r w:rsidRPr="006E6E0A">
        <w:rPr>
          <w:rFonts w:hint="eastAsia"/>
          <w:lang w:eastAsia="zh-TW"/>
        </w:rPr>
        <w:t>輸入</w:t>
      </w:r>
      <w:r w:rsidRPr="006E6E0A">
        <w:rPr>
          <w:rFonts w:hint="eastAsia"/>
          <w:lang w:eastAsia="zh-TW"/>
        </w:rPr>
        <w:t xml:space="preserve"> </w:t>
      </w:r>
      <w:r w:rsidRPr="007232F9">
        <w:rPr>
          <w:lang w:eastAsia="zh-TW"/>
        </w:rPr>
        <w:t>start</w:t>
      </w:r>
      <w:r w:rsidRPr="006E6E0A">
        <w:rPr>
          <w:rFonts w:hint="eastAsia"/>
          <w:lang w:eastAsia="zh-TW"/>
        </w:rPr>
        <w:t>server server1</w:t>
      </w:r>
    </w:p>
    <w:p w:rsidR="00AA42FB" w:rsidRDefault="00AA42FB" w:rsidP="00AA42FB">
      <w:pPr>
        <w:pStyle w:val="a1"/>
        <w:ind w:left="1380" w:firstLine="0"/>
        <w:rPr>
          <w:lang w:eastAsia="zh-TW"/>
        </w:rPr>
      </w:pPr>
      <w:r w:rsidRPr="006E6E0A">
        <w:rPr>
          <w:rFonts w:hint="eastAsia"/>
          <w:lang w:eastAsia="zh-TW"/>
        </w:rPr>
        <w:t>輸入</w:t>
      </w:r>
      <w:r w:rsidRPr="006E6E0A">
        <w:rPr>
          <w:rFonts w:hint="eastAsia"/>
          <w:lang w:eastAsia="zh-TW"/>
        </w:rPr>
        <w:t xml:space="preserve"> serverStatus -all </w:t>
      </w:r>
      <w:r>
        <w:rPr>
          <w:rFonts w:hint="eastAsia"/>
          <w:lang w:eastAsia="zh-TW"/>
        </w:rPr>
        <w:t>確認伺服器狀態是否皆啟動成功</w:t>
      </w:r>
    </w:p>
    <w:p w:rsidR="00AA42FB" w:rsidRDefault="00AA42FB" w:rsidP="00AA42FB">
      <w:pPr>
        <w:pStyle w:val="Hyweb10"/>
        <w:tabs>
          <w:tab w:val="left" w:pos="425"/>
        </w:tabs>
        <w:ind w:left="720" w:firstLine="0"/>
        <w:rPr>
          <w:lang w:eastAsia="zh-TW"/>
        </w:rPr>
      </w:pPr>
    </w:p>
    <w:p w:rsidR="00AA42FB" w:rsidRDefault="00AA42FB" w:rsidP="00AA42FB">
      <w:pPr>
        <w:pStyle w:val="Hyweb10"/>
        <w:numPr>
          <w:ilvl w:val="7"/>
          <w:numId w:val="1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>確認</w:t>
      </w:r>
      <w:r>
        <w:rPr>
          <w:rFonts w:hint="eastAsia"/>
          <w:lang w:eastAsia="zh-TW"/>
        </w:rPr>
        <w:t>RES</w:t>
      </w:r>
      <w:r>
        <w:rPr>
          <w:rFonts w:hint="eastAsia"/>
          <w:lang w:eastAsia="zh-TW"/>
        </w:rPr>
        <w:t>狀態</w:t>
      </w:r>
    </w:p>
    <w:p w:rsidR="00AA42FB" w:rsidRDefault="00AA42FB" w:rsidP="00AA42FB">
      <w:pPr>
        <w:pStyle w:val="Hyweb10"/>
        <w:ind w:left="720" w:firstLine="0"/>
        <w:rPr>
          <w:lang w:eastAsia="zh-TW"/>
        </w:rPr>
      </w:pPr>
      <w:r>
        <w:rPr>
          <w:rFonts w:hint="eastAsia"/>
          <w:lang w:eastAsia="zh-TW"/>
        </w:rPr>
        <w:t>開啟</w:t>
      </w:r>
      <w:r>
        <w:rPr>
          <w:rFonts w:hint="eastAsia"/>
          <w:lang w:eastAsia="zh-TW"/>
        </w:rPr>
        <w:t>Chrom</w:t>
      </w:r>
      <w:r>
        <w:rPr>
          <w:rFonts w:hint="eastAsia"/>
          <w:lang w:eastAsia="zh-TW"/>
        </w:rPr>
        <w:t>至</w:t>
      </w:r>
      <w:r>
        <w:rPr>
          <w:rFonts w:hint="eastAsia"/>
          <w:lang w:eastAsia="zh-TW"/>
        </w:rPr>
        <w:t>http://localhost:9081/res</w:t>
      </w:r>
      <w:r>
        <w:rPr>
          <w:rFonts w:hint="eastAsia"/>
          <w:lang w:eastAsia="zh-TW"/>
        </w:rPr>
        <w:t>確認</w:t>
      </w:r>
      <w:r>
        <w:rPr>
          <w:rFonts w:hint="eastAsia"/>
          <w:lang w:eastAsia="zh-TW"/>
        </w:rPr>
        <w:t xml:space="preserve">ODM RES </w:t>
      </w:r>
      <w:r>
        <w:rPr>
          <w:rFonts w:hint="eastAsia"/>
          <w:lang w:eastAsia="zh-TW"/>
        </w:rPr>
        <w:t>狀態，若</w:t>
      </w:r>
      <w:r>
        <w:rPr>
          <w:rFonts w:hint="eastAsia"/>
          <w:lang w:eastAsia="zh-TW"/>
        </w:rPr>
        <w:t>RES</w:t>
      </w:r>
      <w:r>
        <w:rPr>
          <w:rFonts w:hint="eastAsia"/>
          <w:lang w:eastAsia="zh-TW"/>
        </w:rPr>
        <w:t>正常運作將進入以下登入畫面</w:t>
      </w:r>
    </w:p>
    <w:p w:rsidR="00AA42FB" w:rsidRDefault="00AA42FB" w:rsidP="00AA42FB">
      <w:pPr>
        <w:pStyle w:val="Hyweb10"/>
        <w:ind w:firstLine="0"/>
        <w:jc w:val="center"/>
        <w:rPr>
          <w:lang w:eastAsia="zh-TW"/>
        </w:rPr>
      </w:pPr>
      <w:r w:rsidRPr="001E35F4">
        <w:rPr>
          <w:noProof/>
          <w:lang w:eastAsia="zh-TW"/>
        </w:rPr>
        <w:drawing>
          <wp:inline distT="0" distB="0" distL="0" distR="0" wp14:anchorId="465BC200" wp14:editId="492E4BC9">
            <wp:extent cx="5142650" cy="2990850"/>
            <wp:effectExtent l="0" t="0" r="127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36" t="9570" r="18091" b="43838"/>
                    <a:stretch/>
                  </pic:blipFill>
                  <pic:spPr bwMode="auto">
                    <a:xfrm>
                      <a:off x="0" y="0"/>
                      <a:ext cx="5159841" cy="300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2FB" w:rsidRDefault="00AA42FB" w:rsidP="00AA42FB">
      <w:pPr>
        <w:pStyle w:val="Hyweb10"/>
        <w:ind w:left="720" w:firstLine="0"/>
        <w:rPr>
          <w:lang w:eastAsia="zh-TW"/>
        </w:rPr>
      </w:pPr>
      <w:r>
        <w:rPr>
          <w:rFonts w:hint="eastAsia"/>
          <w:lang w:eastAsia="zh-TW"/>
        </w:rPr>
        <w:t>若頁面顯示正常且登入後有正常顯示</w:t>
      </w:r>
      <w:r>
        <w:rPr>
          <w:rFonts w:hint="eastAsia"/>
          <w:lang w:eastAsia="zh-TW"/>
        </w:rPr>
        <w:t>RES</w:t>
      </w:r>
      <w:r>
        <w:rPr>
          <w:rFonts w:hint="eastAsia"/>
          <w:lang w:eastAsia="zh-TW"/>
        </w:rPr>
        <w:t>兩台伺服器名稱，則表示啟動成功。</w:t>
      </w:r>
    </w:p>
    <w:p w:rsidR="00AA42FB" w:rsidRDefault="00AA42FB" w:rsidP="00AA42FB">
      <w:pPr>
        <w:pStyle w:val="Hyweb10"/>
        <w:ind w:firstLine="0"/>
        <w:jc w:val="center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01E2EA5" wp14:editId="70F03480">
            <wp:extent cx="5173982" cy="3962400"/>
            <wp:effectExtent l="0" t="0" r="762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1636" cy="396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2FB" w:rsidRDefault="00AA42FB" w:rsidP="00AA42FB">
      <w:pPr>
        <w:rPr>
          <w:rFonts w:cs="Book Antiqua"/>
          <w:szCs w:val="20"/>
          <w:lang w:eastAsia="zh-TW"/>
        </w:rPr>
      </w:pPr>
      <w:r>
        <w:rPr>
          <w:lang w:eastAsia="zh-TW"/>
        </w:rPr>
        <w:br w:type="page"/>
      </w:r>
    </w:p>
    <w:p w:rsidR="00AA42FB" w:rsidRDefault="00AA42FB" w:rsidP="00AA42FB">
      <w:pPr>
        <w:pStyle w:val="Hyweb10"/>
        <w:tabs>
          <w:tab w:val="left" w:pos="425"/>
        </w:tabs>
        <w:ind w:left="720" w:firstLine="0"/>
        <w:rPr>
          <w:rFonts w:hint="eastAsia"/>
          <w:lang w:eastAsia="zh-TW"/>
        </w:rPr>
      </w:pPr>
    </w:p>
    <w:p w:rsidR="00681948" w:rsidRDefault="00CB0118" w:rsidP="00681948">
      <w:pPr>
        <w:pStyle w:val="Hyweb10"/>
        <w:numPr>
          <w:ilvl w:val="7"/>
          <w:numId w:val="1"/>
        </w:numPr>
        <w:rPr>
          <w:lang w:eastAsia="zh-TW"/>
        </w:rPr>
      </w:pPr>
      <w:r>
        <w:rPr>
          <w:rFonts w:hint="eastAsia"/>
          <w:lang w:eastAsia="zh-TW"/>
        </w:rPr>
        <w:t>遠端連線</w:t>
      </w:r>
      <w:r w:rsidR="00B63087">
        <w:rPr>
          <w:rFonts w:hint="eastAsia"/>
          <w:lang w:eastAsia="zh-TW"/>
        </w:rPr>
        <w:t>至介接</w:t>
      </w:r>
      <w:r>
        <w:rPr>
          <w:rFonts w:hint="eastAsia"/>
          <w:lang w:eastAsia="zh-TW"/>
        </w:rPr>
        <w:t>備援</w:t>
      </w:r>
      <w:r w:rsidRPr="00CB0118">
        <w:rPr>
          <w:rFonts w:hint="eastAsia"/>
          <w:lang w:eastAsia="zh-TW"/>
        </w:rPr>
        <w:t>IP=172.25.8.92</w:t>
      </w:r>
      <w:r w:rsidRPr="00CB0118">
        <w:rPr>
          <w:rFonts w:hint="eastAsia"/>
          <w:lang w:eastAsia="zh-TW"/>
        </w:rPr>
        <w:t>、</w:t>
      </w:r>
      <w:r w:rsidRPr="00CB0118">
        <w:rPr>
          <w:rFonts w:hint="eastAsia"/>
          <w:lang w:eastAsia="zh-TW"/>
        </w:rPr>
        <w:t>172.25.8.93</w:t>
      </w:r>
      <w:r w:rsidR="0036752C">
        <w:rPr>
          <w:rFonts w:hint="eastAsia"/>
          <w:lang w:eastAsia="zh-TW"/>
        </w:rPr>
        <w:t>兩台皆須做相同動作，新契約與旅平</w:t>
      </w:r>
      <w:r w:rsidR="00681948">
        <w:rPr>
          <w:rFonts w:hint="eastAsia"/>
          <w:lang w:eastAsia="zh-TW"/>
        </w:rPr>
        <w:t>動作相同。</w:t>
      </w:r>
    </w:p>
    <w:p w:rsidR="00681948" w:rsidRDefault="00CB0118" w:rsidP="00681948">
      <w:pPr>
        <w:pStyle w:val="Hyweb10"/>
        <w:ind w:left="720" w:firstLine="0"/>
        <w:rPr>
          <w:lang w:eastAsia="zh-TW"/>
        </w:rPr>
      </w:pPr>
      <w:r w:rsidRPr="00CB0118">
        <w:rPr>
          <w:rFonts w:hint="eastAsia"/>
          <w:lang w:eastAsia="zh-TW"/>
        </w:rPr>
        <w:t>至</w:t>
      </w:r>
      <w:r w:rsidRPr="00CB0118">
        <w:rPr>
          <w:rFonts w:hint="eastAsia"/>
          <w:lang w:eastAsia="zh-TW"/>
        </w:rPr>
        <w:t>D:\DTOSourceCode\MLIODMDTO\ODM_NBDTO\src</w:t>
      </w:r>
      <w:r w:rsidRPr="00CB0118">
        <w:rPr>
          <w:rFonts w:hint="eastAsia"/>
          <w:lang w:eastAsia="zh-TW"/>
        </w:rPr>
        <w:t>開啟</w:t>
      </w:r>
      <w:r w:rsidRPr="00CB0118">
        <w:rPr>
          <w:rFonts w:hint="eastAsia"/>
          <w:lang w:eastAsia="zh-TW"/>
        </w:rPr>
        <w:t>deployconfig.properties</w:t>
      </w:r>
      <w:r w:rsidRPr="00CB0118">
        <w:rPr>
          <w:rFonts w:hint="eastAsia"/>
          <w:lang w:eastAsia="zh-TW"/>
        </w:rPr>
        <w:t>修改</w:t>
      </w:r>
      <w:r w:rsidRPr="00CB0118">
        <w:rPr>
          <w:rFonts w:hint="eastAsia"/>
          <w:lang w:eastAsia="zh-TW"/>
        </w:rPr>
        <w:t>PROD1IP</w:t>
      </w:r>
      <w:r w:rsidRPr="00CB0118">
        <w:rPr>
          <w:rFonts w:hint="eastAsia"/>
          <w:lang w:eastAsia="zh-TW"/>
        </w:rPr>
        <w:t>、</w:t>
      </w:r>
      <w:r w:rsidRPr="00CB0118">
        <w:rPr>
          <w:rFonts w:hint="eastAsia"/>
          <w:lang w:eastAsia="zh-TW"/>
        </w:rPr>
        <w:t>PROD2IP</w:t>
      </w:r>
      <w:r w:rsidRPr="00CB0118">
        <w:rPr>
          <w:rFonts w:hint="eastAsia"/>
          <w:lang w:eastAsia="zh-TW"/>
        </w:rPr>
        <w:t>將</w:t>
      </w:r>
      <w:r w:rsidRPr="00CB0118">
        <w:rPr>
          <w:rFonts w:hint="eastAsia"/>
          <w:lang w:eastAsia="zh-TW"/>
        </w:rPr>
        <w:t>IP</w:t>
      </w:r>
      <w:r w:rsidRPr="00CB0118">
        <w:rPr>
          <w:rFonts w:hint="eastAsia"/>
          <w:lang w:eastAsia="zh-TW"/>
        </w:rPr>
        <w:t>改為規則庫備援</w:t>
      </w:r>
      <w:r w:rsidRPr="00CB0118">
        <w:rPr>
          <w:rFonts w:hint="eastAsia"/>
          <w:lang w:eastAsia="zh-TW"/>
        </w:rPr>
        <w:t>IP=172.25.8.90</w:t>
      </w:r>
      <w:r w:rsidRPr="00CB0118">
        <w:rPr>
          <w:rFonts w:hint="eastAsia"/>
          <w:lang w:eastAsia="zh-TW"/>
        </w:rPr>
        <w:t>、</w:t>
      </w:r>
      <w:r w:rsidRPr="00CB0118">
        <w:rPr>
          <w:rFonts w:hint="eastAsia"/>
          <w:lang w:eastAsia="zh-TW"/>
        </w:rPr>
        <w:t>172.25.8.91</w:t>
      </w:r>
      <w:r w:rsidRPr="00CB0118">
        <w:rPr>
          <w:rFonts w:hint="eastAsia"/>
          <w:lang w:eastAsia="zh-TW"/>
        </w:rPr>
        <w:t>後儲存</w:t>
      </w:r>
      <w:r>
        <w:rPr>
          <w:rFonts w:hint="eastAsia"/>
          <w:lang w:eastAsia="zh-TW"/>
        </w:rPr>
        <w:t>。</w:t>
      </w:r>
    </w:p>
    <w:p w:rsidR="00B63087" w:rsidRDefault="00CB0118" w:rsidP="00CB0118">
      <w:pPr>
        <w:pStyle w:val="Hyweb10"/>
        <w:tabs>
          <w:tab w:val="left" w:pos="425"/>
        </w:tabs>
        <w:ind w:firstLine="0"/>
        <w:rPr>
          <w:lang w:eastAsia="zh-TW"/>
        </w:rPr>
      </w:pPr>
      <w:r w:rsidRPr="003C6AE5">
        <w:rPr>
          <w:noProof/>
          <w:lang w:eastAsia="zh-TW"/>
        </w:rPr>
        <w:drawing>
          <wp:inline distT="0" distB="0" distL="0" distR="0">
            <wp:extent cx="5278120" cy="2043698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04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118" w:rsidRDefault="00CB0118" w:rsidP="00CB0118">
      <w:pPr>
        <w:pStyle w:val="Hyweb10"/>
        <w:tabs>
          <w:tab w:val="left" w:pos="425"/>
        </w:tabs>
        <w:ind w:firstLine="0"/>
        <w:rPr>
          <w:lang w:eastAsia="zh-TW"/>
        </w:rPr>
      </w:pPr>
    </w:p>
    <w:p w:rsidR="00CB0118" w:rsidRDefault="00CB0118" w:rsidP="00CB0118">
      <w:pPr>
        <w:pStyle w:val="Hyweb10"/>
        <w:tabs>
          <w:tab w:val="left" w:pos="425"/>
        </w:tabs>
        <w:ind w:firstLine="0"/>
        <w:rPr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969059</wp:posOffset>
                </wp:positionH>
                <wp:positionV relativeFrom="paragraph">
                  <wp:posOffset>1170940</wp:posOffset>
                </wp:positionV>
                <wp:extent cx="967154" cy="615462"/>
                <wp:effectExtent l="0" t="0" r="99695" b="51435"/>
                <wp:wrapNone/>
                <wp:docPr id="27" name="直線單箭頭接點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7154" cy="61546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892CB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7" o:spid="_x0000_s1026" type="#_x0000_t32" style="position:absolute;margin-left:76.3pt;margin-top:92.2pt;width:76.15pt;height:48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" strokecolor="red">
                <v:stroke endarrow="block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28282</wp:posOffset>
                </wp:positionH>
                <wp:positionV relativeFrom="paragraph">
                  <wp:posOffset>810455</wp:posOffset>
                </wp:positionV>
                <wp:extent cx="1679331" cy="342900"/>
                <wp:effectExtent l="0" t="0" r="16510" b="190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331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280638" id="矩形 17" o:spid="_x0000_s1026" style="position:absolute;margin-left:2.25pt;margin-top:63.8pt;width:132.25pt;height:2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" filled="f" strokecolor="red" strokeweight="2pt"/>
            </w:pict>
          </mc:Fallback>
        </mc:AlternateContent>
      </w:r>
      <w:r w:rsidRPr="003C6AE5">
        <w:rPr>
          <w:noProof/>
          <w:lang w:eastAsia="zh-TW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1935529</wp:posOffset>
            </wp:positionH>
            <wp:positionV relativeFrom="paragraph">
              <wp:posOffset>783394</wp:posOffset>
            </wp:positionV>
            <wp:extent cx="3778885" cy="1195705"/>
            <wp:effectExtent l="0" t="0" r="0" b="4445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6AE5">
        <w:rPr>
          <w:noProof/>
          <w:lang w:eastAsia="zh-TW"/>
        </w:rPr>
        <w:drawing>
          <wp:inline distT="0" distB="0" distL="0" distR="0">
            <wp:extent cx="3736731" cy="1407062"/>
            <wp:effectExtent l="0" t="0" r="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718" cy="141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118" w:rsidRDefault="00CB0118" w:rsidP="00CB0118">
      <w:pPr>
        <w:pStyle w:val="Hyweb10"/>
        <w:tabs>
          <w:tab w:val="left" w:pos="425"/>
        </w:tabs>
        <w:ind w:firstLine="0"/>
        <w:rPr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1962150</wp:posOffset>
                </wp:positionH>
                <wp:positionV relativeFrom="paragraph">
                  <wp:posOffset>124362</wp:posOffset>
                </wp:positionV>
                <wp:extent cx="1732084" cy="325315"/>
                <wp:effectExtent l="0" t="0" r="20955" b="1778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2084" cy="3253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810667" id="矩形 26" o:spid="_x0000_s1026" style="position:absolute;margin-left:154.5pt;margin-top:9.8pt;width:136.4pt;height:25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" filled="f" strokecolor="red" strokeweight="2pt"/>
            </w:pict>
          </mc:Fallback>
        </mc:AlternateContent>
      </w:r>
    </w:p>
    <w:p w:rsidR="00CB0118" w:rsidRDefault="00CB0118" w:rsidP="00CB0118">
      <w:pPr>
        <w:pStyle w:val="Hyweb10"/>
        <w:tabs>
          <w:tab w:val="left" w:pos="425"/>
        </w:tabs>
        <w:ind w:firstLine="0"/>
        <w:rPr>
          <w:lang w:eastAsia="zh-TW"/>
        </w:rPr>
      </w:pPr>
    </w:p>
    <w:p w:rsidR="00CB0118" w:rsidRDefault="00681948" w:rsidP="00681948">
      <w:pPr>
        <w:pStyle w:val="Hyweb10"/>
        <w:ind w:left="720" w:firstLine="0"/>
        <w:rPr>
          <w:lang w:eastAsia="zh-TW"/>
        </w:rPr>
      </w:pPr>
      <w:r w:rsidRPr="00681948">
        <w:rPr>
          <w:rFonts w:hint="eastAsia"/>
          <w:lang w:eastAsia="zh-TW"/>
        </w:rPr>
        <w:t>修改完後重啟介接確認修改，開啟命令提示字元輸入“</w:t>
      </w:r>
      <w:r w:rsidRPr="00681948">
        <w:rPr>
          <w:rFonts w:hint="eastAsia"/>
          <w:lang w:eastAsia="zh-TW"/>
        </w:rPr>
        <w:t>net stop tpmcat9</w:t>
      </w:r>
      <w:r w:rsidRPr="00681948">
        <w:rPr>
          <w:rFonts w:hint="eastAsia"/>
          <w:lang w:eastAsia="zh-TW"/>
        </w:rPr>
        <w:t>”停止</w:t>
      </w:r>
      <w:r w:rsidRPr="00681948">
        <w:rPr>
          <w:rFonts w:hint="eastAsia"/>
          <w:lang w:eastAsia="zh-TW"/>
        </w:rPr>
        <w:t>tomcat</w:t>
      </w:r>
      <w:r w:rsidRPr="00681948">
        <w:rPr>
          <w:rFonts w:hint="eastAsia"/>
          <w:lang w:eastAsia="zh-TW"/>
        </w:rPr>
        <w:t>後再輸入”</w:t>
      </w:r>
      <w:r w:rsidRPr="00681948">
        <w:rPr>
          <w:rFonts w:hint="eastAsia"/>
          <w:lang w:eastAsia="zh-TW"/>
        </w:rPr>
        <w:t>net start tomcat9</w:t>
      </w:r>
      <w:r w:rsidRPr="00681948">
        <w:rPr>
          <w:rFonts w:hint="eastAsia"/>
          <w:lang w:eastAsia="zh-TW"/>
        </w:rPr>
        <w:t>”</w:t>
      </w:r>
      <w:r>
        <w:rPr>
          <w:rFonts w:hint="eastAsia"/>
          <w:lang w:eastAsia="zh-TW"/>
        </w:rPr>
        <w:t>啟動介接程式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。</w:t>
      </w:r>
      <w:r w:rsidR="00CB0118">
        <w:rPr>
          <w:lang w:eastAsia="zh-TW"/>
        </w:rPr>
        <w:br w:type="page"/>
      </w:r>
    </w:p>
    <w:p w:rsidR="003A66B5" w:rsidRDefault="00CB0118" w:rsidP="00681948">
      <w:pPr>
        <w:pStyle w:val="Hyweb10"/>
        <w:numPr>
          <w:ilvl w:val="7"/>
          <w:numId w:val="1"/>
        </w:numPr>
        <w:rPr>
          <w:lang w:eastAsia="zh-TW"/>
        </w:rPr>
      </w:pPr>
      <w:r w:rsidRPr="00CB0118">
        <w:rPr>
          <w:rFonts w:hint="eastAsia"/>
          <w:lang w:eastAsia="zh-TW"/>
        </w:rPr>
        <w:lastRenderedPageBreak/>
        <w:t>至</w:t>
      </w:r>
      <w:r w:rsidRPr="00CB0118">
        <w:rPr>
          <w:rFonts w:hint="eastAsia"/>
          <w:lang w:eastAsia="zh-TW"/>
        </w:rPr>
        <w:t xml:space="preserve">D:\Server\apache-tomcat-9.0.4\conf </w:t>
      </w:r>
      <w:r w:rsidRPr="00CB0118">
        <w:rPr>
          <w:rFonts w:hint="eastAsia"/>
          <w:lang w:eastAsia="zh-TW"/>
        </w:rPr>
        <w:t>修改</w:t>
      </w:r>
      <w:r w:rsidRPr="00CB0118">
        <w:rPr>
          <w:rFonts w:hint="eastAsia"/>
          <w:lang w:eastAsia="zh-TW"/>
        </w:rPr>
        <w:t>context.xml</w:t>
      </w:r>
      <w:r w:rsidRPr="00CB0118">
        <w:rPr>
          <w:rFonts w:hint="eastAsia"/>
          <w:lang w:eastAsia="zh-TW"/>
        </w:rPr>
        <w:t>之</w:t>
      </w:r>
      <w:r w:rsidRPr="00CB0118">
        <w:rPr>
          <w:rFonts w:hint="eastAsia"/>
          <w:lang w:eastAsia="zh-TW"/>
        </w:rPr>
        <w:t>ifmx</w:t>
      </w:r>
      <w:r w:rsidRPr="00CB0118">
        <w:rPr>
          <w:rFonts w:hint="eastAsia"/>
          <w:lang w:eastAsia="zh-TW"/>
        </w:rPr>
        <w:t>與</w:t>
      </w:r>
      <w:r w:rsidRPr="00CB0118">
        <w:rPr>
          <w:rFonts w:hint="eastAsia"/>
          <w:lang w:eastAsia="zh-TW"/>
        </w:rPr>
        <w:t>mssql</w:t>
      </w:r>
      <w:r w:rsidRPr="00CB0118">
        <w:rPr>
          <w:rFonts w:hint="eastAsia"/>
          <w:lang w:eastAsia="zh-TW"/>
        </w:rPr>
        <w:t>的</w:t>
      </w:r>
      <w:r w:rsidRPr="00CB0118">
        <w:rPr>
          <w:rFonts w:hint="eastAsia"/>
          <w:lang w:eastAsia="zh-TW"/>
        </w:rPr>
        <w:t xml:space="preserve">IP </w:t>
      </w:r>
      <w:r>
        <w:rPr>
          <w:rFonts w:hint="eastAsia"/>
          <w:lang w:eastAsia="zh-TW"/>
        </w:rPr>
        <w:t>，</w:t>
      </w:r>
      <w:r w:rsidRPr="00CB0118">
        <w:rPr>
          <w:rFonts w:hint="eastAsia"/>
          <w:lang w:eastAsia="zh-TW"/>
        </w:rPr>
        <w:t>Informix</w:t>
      </w:r>
      <w:r w:rsidRPr="00CB0118">
        <w:rPr>
          <w:rFonts w:hint="eastAsia"/>
          <w:lang w:eastAsia="zh-TW"/>
        </w:rPr>
        <w:t>有兩段一段為</w:t>
      </w:r>
      <w:r w:rsidRPr="00CB0118">
        <w:rPr>
          <w:rFonts w:hint="eastAsia"/>
          <w:lang w:eastAsia="zh-TW"/>
        </w:rPr>
        <w:t>life(H9000</w:t>
      </w:r>
      <w:r w:rsidRPr="00CB0118">
        <w:rPr>
          <w:rFonts w:hint="eastAsia"/>
          <w:lang w:eastAsia="zh-TW"/>
        </w:rPr>
        <w:t>資料之</w:t>
      </w:r>
      <w:r w:rsidRPr="00CB0118">
        <w:rPr>
          <w:rFonts w:hint="eastAsia"/>
          <w:lang w:eastAsia="zh-TW"/>
        </w:rPr>
        <w:t>DB)</w:t>
      </w:r>
      <w:r w:rsidRPr="00CB0118">
        <w:rPr>
          <w:rFonts w:hint="eastAsia"/>
          <w:lang w:eastAsia="zh-TW"/>
        </w:rPr>
        <w:t>一段為</w:t>
      </w:r>
      <w:r w:rsidRPr="00CB0118">
        <w:rPr>
          <w:rFonts w:hint="eastAsia"/>
          <w:lang w:eastAsia="zh-TW"/>
        </w:rPr>
        <w:t>mid_life(</w:t>
      </w:r>
      <w:r w:rsidRPr="00CB0118">
        <w:rPr>
          <w:rFonts w:hint="eastAsia"/>
          <w:lang w:eastAsia="zh-TW"/>
        </w:rPr>
        <w:t>因跑完</w:t>
      </w:r>
      <w:r w:rsidRPr="00CB0118">
        <w:rPr>
          <w:rFonts w:hint="eastAsia"/>
          <w:lang w:eastAsia="zh-TW"/>
        </w:rPr>
        <w:t>ODM</w:t>
      </w:r>
      <w:r w:rsidRPr="00CB0118">
        <w:rPr>
          <w:rFonts w:hint="eastAsia"/>
          <w:lang w:eastAsia="zh-TW"/>
        </w:rPr>
        <w:t>之資料須回拋故有此</w:t>
      </w:r>
      <w:r w:rsidRPr="00CB0118">
        <w:rPr>
          <w:rFonts w:hint="eastAsia"/>
          <w:lang w:eastAsia="zh-TW"/>
        </w:rPr>
        <w:t>DB</w:t>
      </w:r>
      <w:r w:rsidRPr="00CB0118">
        <w:rPr>
          <w:rFonts w:hint="eastAsia"/>
          <w:lang w:eastAsia="zh-TW"/>
        </w:rPr>
        <w:t>存放暫存資料</w:t>
      </w:r>
      <w:r w:rsidRPr="00CB0118">
        <w:rPr>
          <w:rFonts w:hint="eastAsia"/>
          <w:lang w:eastAsia="zh-TW"/>
        </w:rPr>
        <w:t>)</w:t>
      </w:r>
      <w:r w:rsidRPr="00CB0118">
        <w:rPr>
          <w:rFonts w:hint="eastAsia"/>
          <w:lang w:eastAsia="zh-TW"/>
        </w:rPr>
        <w:t>兩段之</w:t>
      </w:r>
      <w:r w:rsidRPr="00CB0118">
        <w:rPr>
          <w:rFonts w:hint="eastAsia"/>
          <w:lang w:eastAsia="zh-TW"/>
        </w:rPr>
        <w:t>IP</w:t>
      </w:r>
      <w:r w:rsidRPr="00CB0118">
        <w:rPr>
          <w:rFonts w:hint="eastAsia"/>
          <w:lang w:eastAsia="zh-TW"/>
        </w:rPr>
        <w:t>皆須修改</w:t>
      </w:r>
    </w:p>
    <w:p w:rsidR="003A66B5" w:rsidRDefault="00CB0118" w:rsidP="00CB0118">
      <w:pPr>
        <w:pStyle w:val="Hyweb10"/>
        <w:tabs>
          <w:tab w:val="left" w:pos="425"/>
        </w:tabs>
        <w:ind w:firstLine="0"/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222631" cy="2396161"/>
            <wp:effectExtent l="0" t="0" r="0" b="444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222" cy="240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31A" w:rsidRDefault="00CB0118">
      <w:pPr>
        <w:rPr>
          <w:rFonts w:cs="Book Antiqua"/>
          <w:szCs w:val="20"/>
          <w:lang w:eastAsia="zh-TW"/>
        </w:rPr>
      </w:pPr>
      <w:r>
        <w:rPr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2273984</wp:posOffset>
                </wp:positionH>
                <wp:positionV relativeFrom="paragraph">
                  <wp:posOffset>4200231</wp:posOffset>
                </wp:positionV>
                <wp:extent cx="1710055" cy="838200"/>
                <wp:effectExtent l="10160" t="8255" r="13335" b="10795"/>
                <wp:wrapNone/>
                <wp:docPr id="33" name="群組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10055" cy="838200"/>
                          <a:chOff x="5368" y="9352"/>
                          <a:chExt cx="2693" cy="1320"/>
                        </a:xfrm>
                      </wpg:grpSpPr>
                      <wps:wsp>
                        <wps:cNvPr id="34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6021" y="10021"/>
                            <a:ext cx="2040" cy="6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B0118" w:rsidRDefault="0006632E" w:rsidP="00CB0118">
                              <w:r>
                                <w:rPr>
                                  <w:rFonts w:hint="eastAsia"/>
                                </w:rPr>
                                <w:t>172.25.5</w:t>
                              </w:r>
                              <w:r w:rsidR="00CB0118">
                                <w:rPr>
                                  <w:rFonts w:hint="eastAsia"/>
                                </w:rPr>
                                <w:t>.3:1433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AutoShape 7"/>
                        <wps:cNvCnPr>
                          <a:cxnSpLocks noChangeShapeType="1"/>
                        </wps:cNvCnPr>
                        <wps:spPr bwMode="auto">
                          <a:xfrm>
                            <a:off x="5368" y="9352"/>
                            <a:ext cx="1183" cy="5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群組 33" o:spid="_x0000_s1026" style="position:absolute;margin-left:179.05pt;margin-top:330.75pt;width:134.65pt;height:66pt;z-index:251669504" coordorigin="5368,9352" coordsize="2693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">
                <v:rect id="Rectangle 6" o:spid="_x0000_s1027" style="position:absolute;left:6021;top:10021;width:2040;height: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">
                  <v:textbox>
                    <w:txbxContent>
                      <w:p w:rsidR="00CB0118" w:rsidRDefault="0006632E" w:rsidP="00CB0118">
                        <w:r>
                          <w:rPr>
                            <w:rFonts w:hint="eastAsia"/>
                          </w:rPr>
                          <w:t>172.25.5</w:t>
                        </w:r>
                        <w:r w:rsidR="00CB0118">
                          <w:rPr>
                            <w:rFonts w:hint="eastAsia"/>
                          </w:rPr>
                          <w:t>.3:1433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7" o:spid="_x0000_s1028" type="#_x0000_t32" style="position:absolute;left:5368;top:9352;width:1183;height:5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>
        <w:rPr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2284340</wp:posOffset>
                </wp:positionH>
                <wp:positionV relativeFrom="paragraph">
                  <wp:posOffset>2515235</wp:posOffset>
                </wp:positionV>
                <wp:extent cx="1655445" cy="718185"/>
                <wp:effectExtent l="7620" t="11430" r="13335" b="13335"/>
                <wp:wrapNone/>
                <wp:docPr id="36" name="群組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55445" cy="718185"/>
                          <a:chOff x="4967" y="2730"/>
                          <a:chExt cx="2607" cy="1131"/>
                        </a:xfrm>
                      </wpg:grpSpPr>
                      <wps:wsp>
                        <wps:cNvPr id="37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5568" y="3210"/>
                            <a:ext cx="2006" cy="6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B0118" w:rsidRDefault="00C50B39" w:rsidP="00CB0118">
                              <w:r>
                                <w:rPr>
                                  <w:rFonts w:hint="eastAsia"/>
                                </w:rPr>
                                <w:t>172.25</w:t>
                              </w:r>
                              <w:r>
                                <w:t>.1.10</w:t>
                              </w:r>
                              <w:r>
                                <w:rPr>
                                  <w:rFonts w:hint="eastAsia"/>
                                </w:rPr>
                                <w:t>:152</w:t>
                              </w:r>
                              <w: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10"/>
                        <wps:cNvCnPr>
                          <a:cxnSpLocks noChangeShapeType="1"/>
                        </wps:cNvCnPr>
                        <wps:spPr bwMode="auto">
                          <a:xfrm>
                            <a:off x="4967" y="2730"/>
                            <a:ext cx="1182" cy="3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群組 36" o:spid="_x0000_s1029" style="position:absolute;margin-left:179.85pt;margin-top:198.05pt;width:130.35pt;height:56.55pt;z-index:251670528" coordorigin="4967,2730" coordsize="2607,1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">
                <v:rect id="Rectangle 9" o:spid="_x0000_s1030" style="position:absolute;left:5568;top:3210;width:2006;height: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">
                  <v:textbox>
                    <w:txbxContent>
                      <w:p w:rsidR="00CB0118" w:rsidRDefault="00C50B39" w:rsidP="00CB0118">
                        <w:r>
                          <w:rPr>
                            <w:rFonts w:hint="eastAsia"/>
                          </w:rPr>
                          <w:t>172.25</w:t>
                        </w:r>
                        <w:r>
                          <w:t>.1.10</w:t>
                        </w:r>
                        <w:r>
                          <w:rPr>
                            <w:rFonts w:hint="eastAsia"/>
                          </w:rPr>
                          <w:t>:152</w:t>
                        </w:r>
                        <w:r>
                          <w:t>6</w:t>
                        </w:r>
                      </w:p>
                    </w:txbxContent>
                  </v:textbox>
                </v:rect>
                <v:shape id="AutoShape 10" o:spid="_x0000_s1031" type="#_x0000_t32" style="position:absolute;left:4967;top:2730;width:1182;height:3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">
                  <v:stroke endarrow="block"/>
                </v:shape>
              </v:group>
            </w:pict>
          </mc:Fallback>
        </mc:AlternateContent>
      </w:r>
      <w:r>
        <w:rPr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2244236</wp:posOffset>
                </wp:positionH>
                <wp:positionV relativeFrom="paragraph">
                  <wp:posOffset>740019</wp:posOffset>
                </wp:positionV>
                <wp:extent cx="1655445" cy="718185"/>
                <wp:effectExtent l="12700" t="13335" r="8255" b="11430"/>
                <wp:wrapNone/>
                <wp:docPr id="30" name="群組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55445" cy="718185"/>
                          <a:chOff x="4967" y="2730"/>
                          <a:chExt cx="2607" cy="1131"/>
                        </a:xfrm>
                      </wpg:grpSpPr>
                      <wps:wsp>
                        <wps:cNvPr id="31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5568" y="3210"/>
                            <a:ext cx="2006" cy="6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B0118" w:rsidRDefault="00C50B39" w:rsidP="00CB0118">
                              <w:r>
                                <w:rPr>
                                  <w:rFonts w:hint="eastAsia"/>
                                </w:rPr>
                                <w:t>172.25.</w:t>
                              </w:r>
                              <w:r>
                                <w:t>1.10</w:t>
                              </w:r>
                              <w:r>
                                <w:rPr>
                                  <w:rFonts w:hint="eastAsia"/>
                                </w:rPr>
                                <w:t>:152</w:t>
                              </w:r>
                              <w: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AutoShape 4"/>
                        <wps:cNvCnPr>
                          <a:cxnSpLocks noChangeShapeType="1"/>
                        </wps:cNvCnPr>
                        <wps:spPr bwMode="auto">
                          <a:xfrm>
                            <a:off x="4967" y="2730"/>
                            <a:ext cx="1182" cy="3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群組 30" o:spid="_x0000_s1032" style="position:absolute;margin-left:176.7pt;margin-top:58.25pt;width:130.35pt;height:56.55pt;z-index:251668480" coordorigin="4967,2730" coordsize="2607,1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">
                <v:rect id="Rectangle 3" o:spid="_x0000_s1033" style="position:absolute;left:5568;top:3210;width:2006;height: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">
                  <v:textbox>
                    <w:txbxContent>
                      <w:p w:rsidR="00CB0118" w:rsidRDefault="00C50B39" w:rsidP="00CB0118">
                        <w:r>
                          <w:rPr>
                            <w:rFonts w:hint="eastAsia"/>
                          </w:rPr>
                          <w:t>172.25.</w:t>
                        </w:r>
                        <w:r>
                          <w:t>1.10</w:t>
                        </w:r>
                        <w:r>
                          <w:rPr>
                            <w:rFonts w:hint="eastAsia"/>
                          </w:rPr>
                          <w:t>:152</w:t>
                        </w:r>
                        <w:r>
                          <w:t>6</w:t>
                        </w:r>
                      </w:p>
                    </w:txbxContent>
                  </v:textbox>
                </v:rect>
                <v:shape id="AutoShape 4" o:spid="_x0000_s1034" type="#_x0000_t32" style="position:absolute;left:4967;top:2730;width:1182;height:3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Pr="003C6AE5">
        <w:rPr>
          <w:noProof/>
          <w:lang w:eastAsia="zh-TW"/>
        </w:rPr>
        <w:drawing>
          <wp:inline distT="0" distB="0" distL="0" distR="0">
            <wp:extent cx="5498359" cy="4994031"/>
            <wp:effectExtent l="0" t="0" r="762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043" cy="500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631A">
        <w:rPr>
          <w:lang w:eastAsia="zh-TW"/>
        </w:rPr>
        <w:br w:type="page"/>
      </w:r>
    </w:p>
    <w:p w:rsidR="0045631A" w:rsidRDefault="001D1736" w:rsidP="00681948">
      <w:pPr>
        <w:pStyle w:val="Hyweb10"/>
        <w:numPr>
          <w:ilvl w:val="7"/>
          <w:numId w:val="1"/>
        </w:numPr>
        <w:rPr>
          <w:lang w:eastAsia="zh-TW"/>
        </w:rPr>
      </w:pPr>
      <w:r w:rsidRPr="007A01BA">
        <w:rPr>
          <w:rFonts w:hint="eastAsia"/>
          <w:lang w:eastAsia="zh-TW"/>
        </w:rPr>
        <w:lastRenderedPageBreak/>
        <w:t>其他設定</w:t>
      </w:r>
      <w:r w:rsidR="0045631A">
        <w:rPr>
          <w:rFonts w:hint="eastAsia"/>
          <w:lang w:eastAsia="zh-TW"/>
        </w:rPr>
        <w:t>：</w:t>
      </w:r>
      <w:r w:rsidR="0045631A" w:rsidRPr="0045631A">
        <w:rPr>
          <w:rFonts w:hint="eastAsia"/>
          <w:lang w:eastAsia="zh-TW"/>
        </w:rPr>
        <w:t>若有修改</w:t>
      </w:r>
      <w:r w:rsidR="0045631A" w:rsidRPr="0045631A">
        <w:rPr>
          <w:rFonts w:hint="eastAsia"/>
          <w:lang w:eastAsia="zh-TW"/>
        </w:rPr>
        <w:t>Tomcat</w:t>
      </w:r>
      <w:r w:rsidR="0045631A" w:rsidRPr="0045631A">
        <w:rPr>
          <w:rFonts w:hint="eastAsia"/>
          <w:lang w:eastAsia="zh-TW"/>
        </w:rPr>
        <w:t>密碼</w:t>
      </w:r>
    </w:p>
    <w:p w:rsidR="0045631A" w:rsidRDefault="0045631A" w:rsidP="0045631A">
      <w:pPr>
        <w:pStyle w:val="Hyweb10"/>
        <w:numPr>
          <w:ilvl w:val="0"/>
          <w:numId w:val="41"/>
        </w:numPr>
        <w:rPr>
          <w:lang w:eastAsia="zh-TW"/>
        </w:rPr>
      </w:pPr>
      <w:r>
        <w:rPr>
          <w:noProof/>
          <w:lang w:eastAsia="zh-TW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274320</wp:posOffset>
            </wp:positionV>
            <wp:extent cx="4287520" cy="3131185"/>
            <wp:effectExtent l="0" t="0" r="5080" b="5715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4 若有修改Tomcat密碼，請切換目錄至圖中目錄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52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lang w:eastAsia="zh-TW"/>
        </w:rPr>
        <w:t>開啟</w:t>
      </w:r>
      <w:r w:rsidRPr="00B63087">
        <w:rPr>
          <w:rFonts w:hint="eastAsia"/>
          <w:lang w:eastAsia="zh-TW"/>
        </w:rPr>
        <w:t>Tomcat</w:t>
      </w:r>
      <w:r w:rsidRPr="00B63087">
        <w:rPr>
          <w:rFonts w:hint="eastAsia"/>
          <w:lang w:eastAsia="zh-TW"/>
        </w:rPr>
        <w:t>下的</w:t>
      </w:r>
      <w:r>
        <w:rPr>
          <w:lang w:eastAsia="zh-TW"/>
        </w:rPr>
        <w:t>lib</w:t>
      </w:r>
      <w:r>
        <w:rPr>
          <w:rFonts w:hint="eastAsia"/>
          <w:lang w:eastAsia="zh-TW"/>
        </w:rPr>
        <w:t>資料夾</w:t>
      </w:r>
    </w:p>
    <w:p w:rsidR="0045631A" w:rsidRDefault="0045631A" w:rsidP="0045631A">
      <w:pPr>
        <w:pStyle w:val="Hyweb10"/>
        <w:ind w:left="1200" w:firstLine="0"/>
        <w:rPr>
          <w:lang w:eastAsia="zh-TW"/>
        </w:rPr>
      </w:pPr>
    </w:p>
    <w:p w:rsidR="0045631A" w:rsidRDefault="00D5038E" w:rsidP="0045631A">
      <w:pPr>
        <w:pStyle w:val="Hyweb10"/>
        <w:numPr>
          <w:ilvl w:val="0"/>
          <w:numId w:val="41"/>
        </w:numPr>
        <w:rPr>
          <w:lang w:eastAsia="zh-TW"/>
        </w:rPr>
      </w:pPr>
      <w:r>
        <w:rPr>
          <w:rFonts w:hint="eastAsia"/>
          <w:noProof/>
          <w:lang w:eastAsia="zh-TW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323003</wp:posOffset>
            </wp:positionH>
            <wp:positionV relativeFrom="paragraph">
              <wp:posOffset>441114</wp:posOffset>
            </wp:positionV>
            <wp:extent cx="5277600" cy="3466800"/>
            <wp:effectExtent l="0" t="0" r="5715" b="635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5 執行以下指令取得加密後密碼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600" cy="34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631A">
        <w:rPr>
          <w:rFonts w:hint="eastAsia"/>
          <w:lang w:eastAsia="zh-TW"/>
        </w:rPr>
        <w:t>開啟</w:t>
      </w:r>
      <w:r w:rsidR="0045631A" w:rsidRPr="0045631A">
        <w:rPr>
          <w:rFonts w:hint="eastAsia"/>
          <w:lang w:eastAsia="zh-TW"/>
        </w:rPr>
        <w:t>命令提示字元</w:t>
      </w:r>
      <w:r w:rsidR="0045631A">
        <w:rPr>
          <w:rFonts w:hint="eastAsia"/>
          <w:lang w:eastAsia="zh-TW"/>
        </w:rPr>
        <w:t>輸入</w:t>
      </w:r>
      <w:r w:rsidR="0045631A">
        <w:rPr>
          <w:rFonts w:hint="eastAsia"/>
          <w:lang w:eastAsia="zh-TW"/>
        </w:rPr>
        <w:t xml:space="preserve">  </w:t>
      </w:r>
      <w:r w:rsidR="0045631A">
        <w:rPr>
          <w:lang w:eastAsia="zh-TW"/>
        </w:rPr>
        <w:t>java -jar encrypt</w:t>
      </w:r>
      <w:r>
        <w:rPr>
          <w:lang w:eastAsia="zh-TW"/>
        </w:rPr>
        <w:t>edDS.jar  &lt;</w:t>
      </w:r>
      <w:r>
        <w:rPr>
          <w:rFonts w:hint="eastAsia"/>
          <w:lang w:eastAsia="zh-TW"/>
        </w:rPr>
        <w:t>明碼密碼</w:t>
      </w:r>
      <w:r>
        <w:rPr>
          <w:lang w:eastAsia="zh-TW"/>
        </w:rPr>
        <w:t>&gt;</w:t>
      </w:r>
      <w:r>
        <w:rPr>
          <w:rFonts w:hint="eastAsia"/>
          <w:lang w:eastAsia="zh-TW"/>
        </w:rPr>
        <w:t>，按下</w:t>
      </w:r>
      <w:r>
        <w:rPr>
          <w:lang w:eastAsia="zh-TW"/>
        </w:rPr>
        <w:t>enter</w:t>
      </w:r>
      <w:r>
        <w:rPr>
          <w:rFonts w:hint="eastAsia"/>
          <w:lang w:eastAsia="zh-TW"/>
        </w:rPr>
        <w:t>後會顯示明碼密碼轉成暗碼密碼的結果</w:t>
      </w:r>
    </w:p>
    <w:p w:rsidR="00D5038E" w:rsidRDefault="00D5038E" w:rsidP="0045631A">
      <w:pPr>
        <w:pStyle w:val="Hyweb10"/>
        <w:ind w:left="1200" w:firstLine="0"/>
        <w:rPr>
          <w:lang w:eastAsia="zh-TW"/>
        </w:rPr>
      </w:pPr>
    </w:p>
    <w:p w:rsidR="00D5038E" w:rsidRDefault="00D5038E">
      <w:pPr>
        <w:rPr>
          <w:rFonts w:cs="Book Antiqua"/>
          <w:szCs w:val="20"/>
          <w:lang w:eastAsia="zh-TW"/>
        </w:rPr>
      </w:pPr>
      <w:r>
        <w:rPr>
          <w:lang w:eastAsia="zh-TW"/>
        </w:rPr>
        <w:br w:type="page"/>
      </w:r>
    </w:p>
    <w:p w:rsidR="0045631A" w:rsidRDefault="00D5038E" w:rsidP="0045631A">
      <w:pPr>
        <w:pStyle w:val="Hyweb10"/>
        <w:numPr>
          <w:ilvl w:val="0"/>
          <w:numId w:val="41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>編輯</w:t>
      </w:r>
      <w:r w:rsidRPr="00B63087">
        <w:rPr>
          <w:rFonts w:hint="eastAsia"/>
          <w:lang w:eastAsia="zh-TW"/>
        </w:rPr>
        <w:t>Tomcat</w:t>
      </w:r>
      <w:r w:rsidRPr="00B63087">
        <w:rPr>
          <w:rFonts w:hint="eastAsia"/>
          <w:lang w:eastAsia="zh-TW"/>
        </w:rPr>
        <w:t>下的</w:t>
      </w:r>
      <w:r w:rsidRPr="00B63087">
        <w:rPr>
          <w:rFonts w:hint="eastAsia"/>
          <w:lang w:eastAsia="zh-TW"/>
        </w:rPr>
        <w:t>Conf</w:t>
      </w:r>
      <w:r w:rsidRPr="00B63087">
        <w:rPr>
          <w:rFonts w:hint="eastAsia"/>
          <w:lang w:eastAsia="zh-TW"/>
        </w:rPr>
        <w:t>的</w:t>
      </w:r>
      <w:r w:rsidRPr="00B63087">
        <w:rPr>
          <w:rFonts w:hint="eastAsia"/>
          <w:lang w:eastAsia="zh-TW"/>
        </w:rPr>
        <w:t>Context</w:t>
      </w:r>
      <w:r>
        <w:rPr>
          <w:lang w:eastAsia="zh-TW"/>
        </w:rPr>
        <w:t>.xml</w:t>
      </w:r>
      <w:r>
        <w:rPr>
          <w:rFonts w:hint="eastAsia"/>
          <w:lang w:eastAsia="zh-TW"/>
        </w:rPr>
        <w:t>，在</w:t>
      </w:r>
      <w:r>
        <w:rPr>
          <w:lang w:eastAsia="zh-TW"/>
        </w:rPr>
        <w:t>ifmx</w:t>
      </w:r>
      <w:r>
        <w:rPr>
          <w:rFonts w:hint="eastAsia"/>
          <w:lang w:eastAsia="zh-TW"/>
        </w:rPr>
        <w:t>跟</w:t>
      </w:r>
      <w:r>
        <w:rPr>
          <w:lang w:eastAsia="zh-TW"/>
        </w:rPr>
        <w:t>mssql</w:t>
      </w:r>
      <w:r>
        <w:rPr>
          <w:rFonts w:hint="eastAsia"/>
          <w:lang w:eastAsia="zh-TW"/>
        </w:rPr>
        <w:t>貼上隱碼密碼</w:t>
      </w:r>
    </w:p>
    <w:p w:rsidR="0045631A" w:rsidRDefault="004C35CE" w:rsidP="004C35CE">
      <w:pPr>
        <w:pStyle w:val="Hyweb10"/>
        <w:ind w:firstLine="0"/>
        <w:rPr>
          <w:lang w:eastAsia="zh-TW"/>
        </w:rPr>
      </w:pPr>
      <w:r w:rsidRPr="003C6AE5">
        <w:rPr>
          <w:noProof/>
          <w:lang w:eastAsia="zh-TW"/>
        </w:rPr>
        <w:drawing>
          <wp:inline distT="0" distB="0" distL="0" distR="0">
            <wp:extent cx="5278120" cy="4798052"/>
            <wp:effectExtent l="0" t="0" r="0" b="317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79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1F5" w:rsidRDefault="008F41F5">
      <w:pPr>
        <w:rPr>
          <w:rFonts w:cs="Book Antiqua"/>
          <w:szCs w:val="20"/>
          <w:lang w:eastAsia="zh-TW"/>
        </w:rPr>
      </w:pPr>
      <w:r>
        <w:rPr>
          <w:lang w:eastAsia="zh-TW"/>
        </w:rPr>
        <w:br w:type="page"/>
      </w:r>
    </w:p>
    <w:p w:rsidR="008F41F5" w:rsidRDefault="008F41F5" w:rsidP="008F41F5">
      <w:pPr>
        <w:pStyle w:val="Hyweb10"/>
        <w:numPr>
          <w:ilvl w:val="7"/>
          <w:numId w:val="1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>啟動伺服器</w:t>
      </w:r>
    </w:p>
    <w:p w:rsidR="004C35CE" w:rsidRDefault="004C35CE" w:rsidP="00C50B39">
      <w:pPr>
        <w:pStyle w:val="Hyweb10"/>
        <w:ind w:firstLine="0"/>
        <w:rPr>
          <w:lang w:eastAsia="zh-TW"/>
        </w:rPr>
      </w:pPr>
      <w:r w:rsidRPr="004C35CE">
        <w:rPr>
          <w:rFonts w:hint="eastAsia"/>
          <w:lang w:eastAsia="zh-TW"/>
        </w:rPr>
        <w:t>開啟</w:t>
      </w:r>
      <w:r w:rsidRPr="004C35CE">
        <w:rPr>
          <w:rFonts w:hint="eastAsia"/>
          <w:lang w:eastAsia="zh-TW"/>
        </w:rPr>
        <w:t>Tomcat</w:t>
      </w:r>
      <w:r w:rsidRPr="004C35CE">
        <w:rPr>
          <w:rFonts w:hint="eastAsia"/>
          <w:lang w:eastAsia="zh-TW"/>
        </w:rPr>
        <w:t>下的</w:t>
      </w:r>
      <w:r w:rsidRPr="004C35CE">
        <w:rPr>
          <w:rFonts w:hint="eastAsia"/>
          <w:lang w:eastAsia="zh-TW"/>
        </w:rPr>
        <w:t>lib</w:t>
      </w:r>
      <w:r w:rsidRPr="004C35CE">
        <w:rPr>
          <w:rFonts w:hint="eastAsia"/>
          <w:lang w:eastAsia="zh-TW"/>
        </w:rPr>
        <w:t>資料夾</w:t>
      </w:r>
      <w:r w:rsidRPr="004C35CE">
        <w:rPr>
          <w:rFonts w:hint="eastAsia"/>
          <w:lang w:eastAsia="zh-TW"/>
        </w:rPr>
        <w:t>D:\Server\apache-tomcat-9.0.4\lib</w:t>
      </w:r>
      <w:r w:rsidRPr="004C35CE">
        <w:rPr>
          <w:rFonts w:hint="eastAsia"/>
          <w:lang w:eastAsia="zh-TW"/>
        </w:rPr>
        <w:t>開啟命令提示字元輸入</w:t>
      </w:r>
      <w:r w:rsidR="00C50B39">
        <w:rPr>
          <w:lang w:eastAsia="zh-TW"/>
        </w:rPr>
        <w:t>”net stop tomcat9”</w:t>
      </w:r>
      <w:r w:rsidR="00C50B39">
        <w:rPr>
          <w:rFonts w:hint="eastAsia"/>
          <w:lang w:eastAsia="zh-TW"/>
        </w:rPr>
        <w:t>停止伺服器後再輸</w:t>
      </w:r>
      <w:r w:rsidR="007037D9">
        <w:rPr>
          <w:rFonts w:hint="eastAsia"/>
          <w:lang w:eastAsia="zh-TW"/>
        </w:rPr>
        <w:t>入</w:t>
      </w:r>
      <w:r w:rsidR="00C50B39">
        <w:rPr>
          <w:lang w:eastAsia="zh-TW"/>
        </w:rPr>
        <w:t>”net start tomcat9”</w:t>
      </w:r>
      <w:r w:rsidR="00C50B39">
        <w:rPr>
          <w:rFonts w:hint="eastAsia"/>
          <w:lang w:eastAsia="zh-TW"/>
        </w:rPr>
        <w:t>啟動伺服器。</w:t>
      </w:r>
    </w:p>
    <w:p w:rsidR="00C50B39" w:rsidRDefault="00C50B39" w:rsidP="00C50B39">
      <w:pPr>
        <w:pStyle w:val="Hyweb10"/>
        <w:ind w:firstLine="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3664C978" wp14:editId="5391C7C6">
            <wp:extent cx="5058339" cy="3319154"/>
            <wp:effectExtent l="0" t="0" r="9525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603" t="5705" r="472" b="485"/>
                    <a:stretch/>
                  </pic:blipFill>
                  <pic:spPr bwMode="auto">
                    <a:xfrm>
                      <a:off x="0" y="0"/>
                      <a:ext cx="5059378" cy="3319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1F5" w:rsidRDefault="008F41F5" w:rsidP="004C35CE">
      <w:pPr>
        <w:pStyle w:val="Hyweb10"/>
        <w:ind w:firstLine="0"/>
        <w:rPr>
          <w:rFonts w:ascii="標楷體" w:eastAsia="SimSun" w:hAnsi="標楷體" w:cs="新細明體"/>
          <w:color w:val="000000"/>
          <w:sz w:val="22"/>
        </w:rPr>
      </w:pPr>
      <w:r>
        <w:rPr>
          <w:rFonts w:ascii="標楷體" w:hAnsi="標楷體" w:cs="新細明體" w:hint="eastAsia"/>
          <w:sz w:val="20"/>
        </w:rPr>
        <w:t>至</w:t>
      </w:r>
      <w:r w:rsidRPr="00954FA6">
        <w:rPr>
          <w:rFonts w:ascii="標楷體" w:hAnsi="標楷體" w:cs="新細明體" w:hint="eastAsia"/>
          <w:color w:val="000000"/>
          <w:sz w:val="22"/>
        </w:rPr>
        <w:t>D:\Server\ServerLog</w:t>
      </w:r>
      <w:r>
        <w:rPr>
          <w:rFonts w:ascii="標楷體" w:hAnsi="標楷體" w:cs="新細明體" w:hint="eastAsia"/>
          <w:color w:val="000000"/>
          <w:sz w:val="22"/>
        </w:rPr>
        <w:t>確認log資訊</w:t>
      </w:r>
    </w:p>
    <w:p w:rsidR="008F41F5" w:rsidRPr="008F41F5" w:rsidRDefault="008F41F5" w:rsidP="004C35CE">
      <w:pPr>
        <w:pStyle w:val="Hyweb10"/>
        <w:ind w:firstLine="0"/>
        <w:rPr>
          <w:rFonts w:eastAsia="SimSun"/>
          <w:lang w:eastAsia="zh-TW"/>
        </w:rPr>
      </w:pPr>
      <w:r w:rsidRPr="00AD3B35">
        <w:rPr>
          <w:noProof/>
          <w:lang w:eastAsia="zh-TW"/>
        </w:rPr>
        <w:drawing>
          <wp:inline distT="0" distB="0" distL="0" distR="0">
            <wp:extent cx="5277756" cy="2381250"/>
            <wp:effectExtent l="0" t="0" r="0" b="0"/>
            <wp:docPr id="45" name="圖片 45" descr="一張含有 螢幕擷取畫面 的圖片&#10;&#10;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" descr="一張含有 螢幕擷取畫面 的圖片&#10;&#10;&#10;&#10;描述是以非常高的可信度產生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10" b="43201"/>
                    <a:stretch/>
                  </pic:blipFill>
                  <pic:spPr bwMode="auto">
                    <a:xfrm>
                      <a:off x="0" y="0"/>
                      <a:ext cx="5284297" cy="238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1F5" w:rsidRDefault="008F41F5">
      <w:pPr>
        <w:rPr>
          <w:rFonts w:cs="Book Antiqua"/>
          <w:szCs w:val="20"/>
          <w:lang w:eastAsia="zh-TW"/>
        </w:rPr>
      </w:pPr>
      <w:r>
        <w:rPr>
          <w:lang w:eastAsia="zh-TW"/>
        </w:rPr>
        <w:br w:type="page"/>
      </w:r>
    </w:p>
    <w:p w:rsidR="00273AA9" w:rsidRDefault="00A66F3D" w:rsidP="00273AA9">
      <w:pPr>
        <w:pStyle w:val="Hyweb10"/>
        <w:numPr>
          <w:ilvl w:val="5"/>
          <w:numId w:val="1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>系統</w:t>
      </w:r>
      <w:r w:rsidR="00273AA9">
        <w:rPr>
          <w:rFonts w:hint="eastAsia"/>
          <w:lang w:eastAsia="zh-TW"/>
        </w:rPr>
        <w:t>回復步驟</w:t>
      </w:r>
    </w:p>
    <w:p w:rsidR="00273AA9" w:rsidRDefault="00273AA9" w:rsidP="00273AA9">
      <w:pPr>
        <w:pStyle w:val="Hyweb10"/>
        <w:numPr>
          <w:ilvl w:val="7"/>
          <w:numId w:val="1"/>
        </w:numPr>
        <w:rPr>
          <w:lang w:eastAsia="zh-TW"/>
        </w:rPr>
      </w:pPr>
      <w:r w:rsidRPr="00273AA9">
        <w:rPr>
          <w:rFonts w:hint="eastAsia"/>
          <w:lang w:eastAsia="zh-TW"/>
        </w:rPr>
        <w:t>遠端連線至介接備援</w:t>
      </w:r>
      <w:r w:rsidRPr="00273AA9">
        <w:rPr>
          <w:rFonts w:hint="eastAsia"/>
          <w:lang w:eastAsia="zh-TW"/>
        </w:rPr>
        <w:t xml:space="preserve"> IP=172.25.8.92/172.25.8.93</w:t>
      </w:r>
    </w:p>
    <w:p w:rsidR="00273AA9" w:rsidRDefault="00273AA9" w:rsidP="00273AA9">
      <w:pPr>
        <w:pStyle w:val="Hyweb10"/>
        <w:numPr>
          <w:ilvl w:val="7"/>
          <w:numId w:val="1"/>
        </w:numPr>
        <w:rPr>
          <w:lang w:eastAsia="zh-TW"/>
        </w:rPr>
      </w:pPr>
      <w:r w:rsidRPr="00273AA9">
        <w:rPr>
          <w:rFonts w:hint="eastAsia"/>
          <w:lang w:eastAsia="zh-TW"/>
        </w:rPr>
        <w:t>開啟命令提示字元輸入“</w:t>
      </w:r>
      <w:r w:rsidRPr="00273AA9">
        <w:rPr>
          <w:rFonts w:hint="eastAsia"/>
          <w:lang w:eastAsia="zh-TW"/>
        </w:rPr>
        <w:t>net stop tpmcat9</w:t>
      </w:r>
      <w:r w:rsidRPr="00273AA9">
        <w:rPr>
          <w:rFonts w:hint="eastAsia"/>
          <w:lang w:eastAsia="zh-TW"/>
        </w:rPr>
        <w:t>”停止</w:t>
      </w:r>
      <w:r w:rsidRPr="00273AA9">
        <w:rPr>
          <w:rFonts w:hint="eastAsia"/>
          <w:lang w:eastAsia="zh-TW"/>
        </w:rPr>
        <w:t>tomcat</w:t>
      </w:r>
    </w:p>
    <w:p w:rsidR="00894CD2" w:rsidRDefault="00273AA9" w:rsidP="00894CD2">
      <w:pPr>
        <w:pStyle w:val="Hyweb10"/>
        <w:numPr>
          <w:ilvl w:val="7"/>
          <w:numId w:val="1"/>
        </w:numPr>
        <w:rPr>
          <w:lang w:eastAsia="zh-TW"/>
        </w:rPr>
      </w:pPr>
      <w:r w:rsidRPr="00273AA9">
        <w:rPr>
          <w:rFonts w:hint="eastAsia"/>
          <w:lang w:eastAsia="zh-TW"/>
        </w:rPr>
        <w:t>遠端連線至規則庫的備援</w:t>
      </w:r>
      <w:r w:rsidRPr="00273AA9">
        <w:rPr>
          <w:rFonts w:hint="eastAsia"/>
          <w:lang w:eastAsia="zh-TW"/>
        </w:rPr>
        <w:t>IP=172.25.8.90/172.25.8.91</w:t>
      </w:r>
    </w:p>
    <w:p w:rsidR="00894CD2" w:rsidRDefault="00894CD2" w:rsidP="007532C8">
      <w:pPr>
        <w:pStyle w:val="Hyweb10"/>
        <w:numPr>
          <w:ilvl w:val="0"/>
          <w:numId w:val="48"/>
        </w:numPr>
        <w:spacing w:after="0"/>
        <w:rPr>
          <w:lang w:eastAsia="zh-TW"/>
        </w:rPr>
      </w:pPr>
      <w:r>
        <w:rPr>
          <w:rFonts w:hint="eastAsia"/>
          <w:lang w:eastAsia="zh-TW"/>
        </w:rPr>
        <w:t>遠端連線至</w:t>
      </w:r>
      <w:r>
        <w:rPr>
          <w:rFonts w:hint="eastAsia"/>
          <w:lang w:eastAsia="zh-TW"/>
        </w:rPr>
        <w:t>AP Server</w:t>
      </w:r>
      <w:r>
        <w:rPr>
          <w:rFonts w:hint="eastAsia"/>
          <w:lang w:eastAsia="zh-TW"/>
        </w:rPr>
        <w:t>規則</w:t>
      </w:r>
      <w:r>
        <w:rPr>
          <w:rFonts w:hint="eastAsia"/>
          <w:lang w:eastAsia="zh-TW"/>
        </w:rPr>
        <w:t>IP=172.25.8.90</w:t>
      </w:r>
    </w:p>
    <w:p w:rsidR="00894CD2" w:rsidRDefault="00894CD2" w:rsidP="007532C8">
      <w:pPr>
        <w:pStyle w:val="Hyweb10"/>
        <w:spacing w:after="0"/>
        <w:ind w:left="1380" w:firstLine="0"/>
        <w:rPr>
          <w:lang w:eastAsia="zh-TW"/>
        </w:rPr>
      </w:pPr>
      <w:r>
        <w:rPr>
          <w:rFonts w:hint="eastAsia"/>
          <w:lang w:eastAsia="zh-TW"/>
        </w:rPr>
        <w:t>至</w:t>
      </w:r>
      <w:r>
        <w:rPr>
          <w:rFonts w:hint="eastAsia"/>
          <w:lang w:eastAsia="zh-TW"/>
        </w:rPr>
        <w:t>D:\IBM\WebSphere\AppServer\profiles\Dmgr01\bin</w:t>
      </w:r>
    </w:p>
    <w:p w:rsidR="00894CD2" w:rsidRDefault="00894CD2" w:rsidP="007532C8">
      <w:pPr>
        <w:pStyle w:val="Hyweb10"/>
        <w:spacing w:after="0"/>
        <w:ind w:left="1380" w:firstLine="0"/>
        <w:rPr>
          <w:lang w:eastAsia="zh-TW"/>
        </w:rPr>
      </w:pPr>
      <w:r>
        <w:rPr>
          <w:rFonts w:hint="eastAsia"/>
          <w:lang w:eastAsia="zh-TW"/>
        </w:rPr>
        <w:t>開啟「命令提示字元」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至指定位置輸入</w:t>
      </w:r>
      <w:r>
        <w:rPr>
          <w:rFonts w:hint="eastAsia"/>
          <w:lang w:eastAsia="zh-TW"/>
        </w:rPr>
        <w:t>cmd</w:t>
      </w:r>
      <w:r>
        <w:rPr>
          <w:rFonts w:hint="eastAsia"/>
          <w:lang w:eastAsia="zh-TW"/>
        </w:rPr>
        <w:t>開啟</w:t>
      </w:r>
      <w:r>
        <w:rPr>
          <w:rFonts w:hint="eastAsia"/>
          <w:lang w:eastAsia="zh-TW"/>
        </w:rPr>
        <w:t xml:space="preserve">) </w:t>
      </w:r>
    </w:p>
    <w:p w:rsidR="00894CD2" w:rsidRDefault="00894CD2" w:rsidP="007532C8">
      <w:pPr>
        <w:pStyle w:val="Hyweb10"/>
        <w:numPr>
          <w:ilvl w:val="0"/>
          <w:numId w:val="48"/>
        </w:numPr>
        <w:spacing w:after="0"/>
        <w:rPr>
          <w:lang w:eastAsia="zh-TW"/>
        </w:rPr>
      </w:pPr>
      <w:r>
        <w:rPr>
          <w:rFonts w:hint="eastAsia"/>
          <w:lang w:eastAsia="zh-TW"/>
        </w:rPr>
        <w:t>輸入</w:t>
      </w:r>
      <w:r>
        <w:rPr>
          <w:rFonts w:hint="eastAsia"/>
          <w:lang w:eastAsia="zh-TW"/>
        </w:rPr>
        <w:t xml:space="preserve"> stopManager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>dmgr</w:t>
      </w:r>
      <w:r>
        <w:rPr>
          <w:rFonts w:hint="eastAsia"/>
          <w:lang w:eastAsia="zh-TW"/>
        </w:rPr>
        <w:t>停止</w:t>
      </w:r>
    </w:p>
    <w:p w:rsidR="004871F8" w:rsidRDefault="00894CD2" w:rsidP="004871F8">
      <w:pPr>
        <w:pStyle w:val="Hyweb10"/>
        <w:spacing w:after="0"/>
        <w:ind w:left="1380" w:firstLine="0"/>
        <w:rPr>
          <w:lang w:eastAsia="zh-TW"/>
        </w:rPr>
      </w:pPr>
      <w:r w:rsidRPr="007232F9">
        <w:rPr>
          <w:rFonts w:hint="eastAsia"/>
          <w:lang w:eastAsia="zh-TW"/>
        </w:rPr>
        <w:t>輸入</w:t>
      </w:r>
      <w:r w:rsidRPr="007232F9">
        <w:rPr>
          <w:rFonts w:hint="eastAsia"/>
          <w:lang w:eastAsia="zh-TW"/>
        </w:rPr>
        <w:t xml:space="preserve"> serverStatus -all </w:t>
      </w:r>
      <w:r w:rsidRPr="007232F9">
        <w:rPr>
          <w:rFonts w:hint="eastAsia"/>
          <w:lang w:eastAsia="zh-TW"/>
        </w:rPr>
        <w:t>確認伺服器狀態是否</w:t>
      </w:r>
      <w:r>
        <w:rPr>
          <w:rFonts w:hint="eastAsia"/>
          <w:lang w:eastAsia="zh-TW"/>
        </w:rPr>
        <w:t>已停止</w:t>
      </w:r>
    </w:p>
    <w:p w:rsidR="00894CD2" w:rsidRDefault="00894CD2" w:rsidP="007532C8">
      <w:pPr>
        <w:pStyle w:val="Hyweb10"/>
        <w:numPr>
          <w:ilvl w:val="0"/>
          <w:numId w:val="48"/>
        </w:numPr>
        <w:spacing w:after="0"/>
        <w:rPr>
          <w:lang w:eastAsia="zh-TW"/>
        </w:rPr>
      </w:pPr>
      <w:r>
        <w:rPr>
          <w:rFonts w:hint="eastAsia"/>
          <w:lang w:eastAsia="zh-TW"/>
        </w:rPr>
        <w:t>至</w:t>
      </w:r>
      <w:r>
        <w:rPr>
          <w:rFonts w:hint="eastAsia"/>
          <w:lang w:eastAsia="zh-TW"/>
        </w:rPr>
        <w:t>D:\IBM\WebSphere\AppServer\profiles\ODMMachine01\bin</w:t>
      </w:r>
      <w:r>
        <w:rPr>
          <w:rFonts w:hint="eastAsia"/>
          <w:lang w:eastAsia="zh-TW"/>
        </w:rPr>
        <w:t>開啟「命令提示字元」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至指定位置輸入</w:t>
      </w:r>
      <w:r>
        <w:rPr>
          <w:rFonts w:hint="eastAsia"/>
          <w:lang w:eastAsia="zh-TW"/>
        </w:rPr>
        <w:t>cmd</w:t>
      </w:r>
      <w:r>
        <w:rPr>
          <w:rFonts w:hint="eastAsia"/>
          <w:lang w:eastAsia="zh-TW"/>
        </w:rPr>
        <w:t>開啟</w:t>
      </w:r>
      <w:r>
        <w:rPr>
          <w:rFonts w:hint="eastAsia"/>
          <w:lang w:eastAsia="zh-TW"/>
        </w:rPr>
        <w:t>)</w:t>
      </w:r>
    </w:p>
    <w:p w:rsidR="00894CD2" w:rsidRDefault="00894CD2" w:rsidP="007532C8">
      <w:pPr>
        <w:pStyle w:val="Hyweb10"/>
        <w:numPr>
          <w:ilvl w:val="0"/>
          <w:numId w:val="48"/>
        </w:numPr>
        <w:spacing w:after="0"/>
        <w:rPr>
          <w:lang w:eastAsia="zh-TW"/>
        </w:rPr>
      </w:pPr>
      <w:r>
        <w:rPr>
          <w:rFonts w:hint="eastAsia"/>
          <w:lang w:eastAsia="zh-TW"/>
        </w:rPr>
        <w:t>輸入</w:t>
      </w:r>
      <w:r>
        <w:rPr>
          <w:rFonts w:hint="eastAsia"/>
          <w:lang w:eastAsia="zh-TW"/>
        </w:rPr>
        <w:t xml:space="preserve"> stopnode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>nodeagent</w:t>
      </w:r>
    </w:p>
    <w:p w:rsidR="00894CD2" w:rsidRDefault="00894CD2" w:rsidP="007532C8">
      <w:pPr>
        <w:pStyle w:val="Hyweb10"/>
        <w:spacing w:after="0"/>
        <w:ind w:left="1380" w:firstLine="0"/>
        <w:rPr>
          <w:lang w:eastAsia="zh-TW"/>
        </w:rPr>
      </w:pPr>
      <w:r>
        <w:rPr>
          <w:rFonts w:hint="eastAsia"/>
          <w:lang w:eastAsia="zh-TW"/>
        </w:rPr>
        <w:t>輸入</w:t>
      </w:r>
      <w:r>
        <w:rPr>
          <w:rFonts w:hint="eastAsia"/>
          <w:lang w:eastAsia="zh-TW"/>
        </w:rPr>
        <w:t xml:space="preserve"> stopserver ODMNode01-DSServer</w:t>
      </w:r>
    </w:p>
    <w:p w:rsidR="00894CD2" w:rsidRDefault="00894CD2" w:rsidP="007532C8">
      <w:pPr>
        <w:pStyle w:val="Hyweb10"/>
        <w:spacing w:after="0"/>
        <w:ind w:left="1380" w:firstLine="0"/>
        <w:rPr>
          <w:lang w:eastAsia="zh-TW"/>
        </w:rPr>
      </w:pPr>
      <w:r>
        <w:rPr>
          <w:rFonts w:hint="eastAsia"/>
          <w:lang w:eastAsia="zh-TW"/>
        </w:rPr>
        <w:t>輸入</w:t>
      </w:r>
      <w:r>
        <w:rPr>
          <w:rFonts w:hint="eastAsia"/>
          <w:lang w:eastAsia="zh-TW"/>
        </w:rPr>
        <w:t xml:space="preserve"> stopserver RulesMgrSrv</w:t>
      </w:r>
    </w:p>
    <w:p w:rsidR="00894CD2" w:rsidRDefault="00894CD2" w:rsidP="007532C8">
      <w:pPr>
        <w:pStyle w:val="Hyweb10"/>
        <w:spacing w:after="0"/>
        <w:ind w:left="1380" w:firstLine="0"/>
        <w:rPr>
          <w:lang w:eastAsia="zh-TW"/>
        </w:rPr>
      </w:pPr>
      <w:r>
        <w:rPr>
          <w:rFonts w:hint="eastAsia"/>
          <w:lang w:eastAsia="zh-TW"/>
        </w:rPr>
        <w:t>輸入</w:t>
      </w:r>
      <w:r>
        <w:rPr>
          <w:rFonts w:hint="eastAsia"/>
          <w:lang w:eastAsia="zh-TW"/>
        </w:rPr>
        <w:t xml:space="preserve"> stopserver server1</w:t>
      </w:r>
    </w:p>
    <w:p w:rsidR="004871F8" w:rsidRDefault="004871F8" w:rsidP="007532C8">
      <w:pPr>
        <w:pStyle w:val="Hyweb10"/>
        <w:spacing w:after="0"/>
        <w:ind w:left="1380" w:firstLine="0"/>
        <w:rPr>
          <w:lang w:eastAsia="zh-TW"/>
        </w:rPr>
      </w:pPr>
      <w:r w:rsidRPr="007232F9">
        <w:rPr>
          <w:rFonts w:hint="eastAsia"/>
          <w:lang w:eastAsia="zh-TW"/>
        </w:rPr>
        <w:t>輸入</w:t>
      </w:r>
      <w:r w:rsidRPr="007232F9">
        <w:rPr>
          <w:rFonts w:hint="eastAsia"/>
          <w:lang w:eastAsia="zh-TW"/>
        </w:rPr>
        <w:t xml:space="preserve"> serverStatus -all </w:t>
      </w:r>
      <w:r w:rsidRPr="007232F9">
        <w:rPr>
          <w:rFonts w:hint="eastAsia"/>
          <w:lang w:eastAsia="zh-TW"/>
        </w:rPr>
        <w:t>確認伺服器狀態是否</w:t>
      </w:r>
      <w:r>
        <w:rPr>
          <w:rFonts w:hint="eastAsia"/>
          <w:lang w:eastAsia="zh-TW"/>
        </w:rPr>
        <w:t>已停止</w:t>
      </w:r>
    </w:p>
    <w:p w:rsidR="004871F8" w:rsidRDefault="004871F8" w:rsidP="004871F8">
      <w:pPr>
        <w:pStyle w:val="Hyweb10"/>
        <w:spacing w:after="0"/>
        <w:ind w:firstLine="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42E1CA8" wp14:editId="280E5FAE">
            <wp:extent cx="5274310" cy="3425825"/>
            <wp:effectExtent l="0" t="0" r="254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CD2" w:rsidRDefault="00894CD2" w:rsidP="007532C8">
      <w:pPr>
        <w:pStyle w:val="Hyweb10"/>
        <w:numPr>
          <w:ilvl w:val="0"/>
          <w:numId w:val="48"/>
        </w:numPr>
        <w:spacing w:after="0"/>
        <w:rPr>
          <w:lang w:eastAsia="zh-TW"/>
        </w:rPr>
      </w:pPr>
      <w:r>
        <w:rPr>
          <w:rFonts w:hint="eastAsia"/>
          <w:lang w:eastAsia="zh-TW"/>
        </w:rPr>
        <w:t>切換遠端連線至</w:t>
      </w:r>
      <w:r>
        <w:rPr>
          <w:rFonts w:hint="eastAsia"/>
          <w:lang w:eastAsia="zh-TW"/>
        </w:rPr>
        <w:t>AP Server</w:t>
      </w:r>
      <w:r>
        <w:rPr>
          <w:rFonts w:hint="eastAsia"/>
          <w:lang w:eastAsia="zh-TW"/>
        </w:rPr>
        <w:t>規則</w:t>
      </w:r>
      <w:r>
        <w:rPr>
          <w:rFonts w:hint="eastAsia"/>
          <w:lang w:eastAsia="zh-TW"/>
        </w:rPr>
        <w:t>IP=172.25.8.91</w:t>
      </w:r>
    </w:p>
    <w:p w:rsidR="00894CD2" w:rsidRDefault="00894CD2" w:rsidP="007532C8">
      <w:pPr>
        <w:pStyle w:val="Hyweb10"/>
        <w:numPr>
          <w:ilvl w:val="0"/>
          <w:numId w:val="48"/>
        </w:numPr>
        <w:spacing w:after="0"/>
        <w:rPr>
          <w:lang w:eastAsia="zh-TW"/>
        </w:rPr>
      </w:pPr>
      <w:r>
        <w:rPr>
          <w:rFonts w:hint="eastAsia"/>
          <w:lang w:eastAsia="zh-TW"/>
        </w:rPr>
        <w:t>至</w:t>
      </w:r>
      <w:r>
        <w:rPr>
          <w:rFonts w:hint="eastAsia"/>
          <w:lang w:eastAsia="zh-TW"/>
        </w:rPr>
        <w:t>D:\IBM\WebSphere\AppServer\profiles\ODMMachine02\bin</w:t>
      </w:r>
      <w:r>
        <w:rPr>
          <w:rFonts w:hint="eastAsia"/>
          <w:lang w:eastAsia="zh-TW"/>
        </w:rPr>
        <w:t>開啟「命令提示字元」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至指定位置輸入</w:t>
      </w:r>
      <w:r>
        <w:rPr>
          <w:rFonts w:hint="eastAsia"/>
          <w:lang w:eastAsia="zh-TW"/>
        </w:rPr>
        <w:t>cmd</w:t>
      </w:r>
      <w:r>
        <w:rPr>
          <w:rFonts w:hint="eastAsia"/>
          <w:lang w:eastAsia="zh-TW"/>
        </w:rPr>
        <w:t>開啟</w:t>
      </w:r>
      <w:r>
        <w:rPr>
          <w:rFonts w:hint="eastAsia"/>
          <w:lang w:eastAsia="zh-TW"/>
        </w:rPr>
        <w:t>)</w:t>
      </w:r>
    </w:p>
    <w:p w:rsidR="00894CD2" w:rsidRDefault="00894CD2" w:rsidP="007532C8">
      <w:pPr>
        <w:pStyle w:val="Hyweb10"/>
        <w:numPr>
          <w:ilvl w:val="0"/>
          <w:numId w:val="48"/>
        </w:numPr>
        <w:spacing w:after="0"/>
        <w:rPr>
          <w:lang w:eastAsia="zh-TW"/>
        </w:rPr>
      </w:pPr>
      <w:r>
        <w:rPr>
          <w:rFonts w:hint="eastAsia"/>
          <w:lang w:eastAsia="zh-TW"/>
        </w:rPr>
        <w:t>輸入</w:t>
      </w:r>
      <w:r>
        <w:rPr>
          <w:rFonts w:hint="eastAsia"/>
          <w:lang w:eastAsia="zh-TW"/>
        </w:rPr>
        <w:t xml:space="preserve"> stopnode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>nodeagent</w:t>
      </w:r>
    </w:p>
    <w:p w:rsidR="00894CD2" w:rsidRDefault="00894CD2" w:rsidP="007532C8">
      <w:pPr>
        <w:pStyle w:val="Hyweb10"/>
        <w:spacing w:after="0"/>
        <w:ind w:left="1380" w:firstLine="0"/>
        <w:rPr>
          <w:lang w:eastAsia="zh-TW"/>
        </w:rPr>
      </w:pPr>
      <w:r>
        <w:rPr>
          <w:rFonts w:hint="eastAsia"/>
          <w:lang w:eastAsia="zh-TW"/>
        </w:rPr>
        <w:t>輸入</w:t>
      </w:r>
      <w:r>
        <w:rPr>
          <w:rFonts w:hint="eastAsia"/>
          <w:lang w:eastAsia="zh-TW"/>
        </w:rPr>
        <w:t xml:space="preserve"> stopserver ODMNode02-DSServer</w:t>
      </w:r>
    </w:p>
    <w:p w:rsidR="00894CD2" w:rsidRDefault="00894CD2" w:rsidP="007532C8">
      <w:pPr>
        <w:pStyle w:val="Hyweb10"/>
        <w:spacing w:after="0"/>
        <w:ind w:left="1380" w:firstLine="0"/>
        <w:rPr>
          <w:lang w:eastAsia="zh-TW"/>
        </w:rPr>
      </w:pPr>
      <w:r>
        <w:rPr>
          <w:rFonts w:hint="eastAsia"/>
          <w:lang w:eastAsia="zh-TW"/>
        </w:rPr>
        <w:t>輸入</w:t>
      </w:r>
      <w:r>
        <w:rPr>
          <w:rFonts w:hint="eastAsia"/>
          <w:lang w:eastAsia="zh-TW"/>
        </w:rPr>
        <w:t xml:space="preserve"> stopserver server1</w:t>
      </w:r>
    </w:p>
    <w:p w:rsidR="00894CD2" w:rsidRDefault="00894CD2" w:rsidP="007532C8">
      <w:pPr>
        <w:pStyle w:val="Hyweb10"/>
        <w:spacing w:after="0"/>
        <w:ind w:left="1380" w:firstLine="0"/>
        <w:rPr>
          <w:lang w:eastAsia="zh-TW"/>
        </w:rPr>
      </w:pPr>
      <w:r w:rsidRPr="007232F9">
        <w:rPr>
          <w:rFonts w:hint="eastAsia"/>
          <w:lang w:eastAsia="zh-TW"/>
        </w:rPr>
        <w:t>輸入</w:t>
      </w:r>
      <w:r w:rsidRPr="007232F9">
        <w:rPr>
          <w:rFonts w:hint="eastAsia"/>
          <w:lang w:eastAsia="zh-TW"/>
        </w:rPr>
        <w:t xml:space="preserve"> serverStatus -all </w:t>
      </w:r>
      <w:r w:rsidRPr="007232F9">
        <w:rPr>
          <w:rFonts w:hint="eastAsia"/>
          <w:lang w:eastAsia="zh-TW"/>
        </w:rPr>
        <w:t>確認伺服器狀態是否</w:t>
      </w:r>
      <w:r>
        <w:rPr>
          <w:rFonts w:hint="eastAsia"/>
          <w:lang w:eastAsia="zh-TW"/>
        </w:rPr>
        <w:t>已停止</w:t>
      </w:r>
    </w:p>
    <w:p w:rsidR="004871F8" w:rsidRDefault="004871F8" w:rsidP="004871F8">
      <w:pPr>
        <w:pStyle w:val="Hyweb10"/>
        <w:spacing w:after="0"/>
        <w:ind w:firstLine="0"/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7F8FB6FF" wp14:editId="476C5D02">
            <wp:extent cx="5274310" cy="345376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CD2" w:rsidRDefault="00894CD2" w:rsidP="004871F8">
      <w:pPr>
        <w:pStyle w:val="Hyweb10"/>
        <w:ind w:left="720" w:firstLine="0"/>
        <w:rPr>
          <w:lang w:eastAsia="zh-TW"/>
        </w:rPr>
      </w:pPr>
      <w:r>
        <w:rPr>
          <w:rFonts w:hint="eastAsia"/>
          <w:lang w:eastAsia="zh-TW"/>
        </w:rPr>
        <w:t>若系統皆成功停止完畢後即完成回復步驟。</w:t>
      </w:r>
    </w:p>
    <w:p w:rsidR="003E1754" w:rsidRDefault="003E1754" w:rsidP="003E1754">
      <w:pPr>
        <w:pStyle w:val="Hyweb10"/>
        <w:ind w:firstLine="0"/>
        <w:rPr>
          <w:lang w:eastAsia="zh-TW"/>
        </w:rPr>
      </w:pPr>
      <w:r>
        <w:rPr>
          <w:rFonts w:ascii="標楷體" w:hAnsi="標楷體" w:hint="eastAsia"/>
          <w:lang w:eastAsia="zh-TW"/>
        </w:rPr>
        <w:t>※</w:t>
      </w:r>
      <w:r>
        <w:rPr>
          <w:rFonts w:hint="eastAsia"/>
          <w:lang w:eastAsia="zh-TW"/>
        </w:rPr>
        <w:t>注意事項：備援操作期間須注意負載平衡機台</w:t>
      </w:r>
      <w:r>
        <w:rPr>
          <w:rFonts w:hint="eastAsia"/>
          <w:lang w:eastAsia="zh-TW"/>
        </w:rPr>
        <w:t>IP</w:t>
      </w:r>
      <w:r>
        <w:rPr>
          <w:rFonts w:hint="eastAsia"/>
          <w:lang w:eastAsia="zh-TW"/>
        </w:rPr>
        <w:t>是否與</w:t>
      </w:r>
      <w:r>
        <w:rPr>
          <w:rFonts w:hint="eastAsia"/>
          <w:lang w:eastAsia="zh-TW"/>
        </w:rPr>
        <w:t>H9000</w:t>
      </w:r>
      <w:r>
        <w:rPr>
          <w:rFonts w:hint="eastAsia"/>
          <w:lang w:eastAsia="zh-TW"/>
        </w:rPr>
        <w:t>連線</w:t>
      </w:r>
      <w:r>
        <w:rPr>
          <w:rFonts w:hint="eastAsia"/>
          <w:lang w:eastAsia="zh-TW"/>
        </w:rPr>
        <w:t>ODM</w:t>
      </w:r>
      <w:r>
        <w:rPr>
          <w:rFonts w:hint="eastAsia"/>
          <w:lang w:eastAsia="zh-TW"/>
        </w:rPr>
        <w:t>之</w:t>
      </w:r>
      <w:r>
        <w:rPr>
          <w:rFonts w:hint="eastAsia"/>
          <w:lang w:eastAsia="zh-TW"/>
        </w:rPr>
        <w:t>IP</w:t>
      </w:r>
      <w:r>
        <w:rPr>
          <w:rFonts w:hint="eastAsia"/>
          <w:lang w:eastAsia="zh-TW"/>
        </w:rPr>
        <w:t>一致，若不同需調整同負載平衡機台</w:t>
      </w:r>
      <w:r>
        <w:rPr>
          <w:rFonts w:hint="eastAsia"/>
          <w:lang w:eastAsia="zh-TW"/>
        </w:rPr>
        <w:t>IP(</w:t>
      </w:r>
      <w:r>
        <w:rPr>
          <w:rFonts w:hint="eastAsia"/>
          <w:lang w:eastAsia="zh-TW"/>
        </w:rPr>
        <w:t>負載平衡</w:t>
      </w:r>
      <w:r>
        <w:rPr>
          <w:rFonts w:hint="eastAsia"/>
          <w:lang w:eastAsia="zh-TW"/>
        </w:rPr>
        <w:t>IP</w:t>
      </w:r>
      <w:r>
        <w:rPr>
          <w:rFonts w:hint="eastAsia"/>
          <w:lang w:eastAsia="zh-TW"/>
        </w:rPr>
        <w:t>可至</w:t>
      </w:r>
      <w:r w:rsidRPr="00273AA9">
        <w:rPr>
          <w:rFonts w:hint="eastAsia"/>
          <w:lang w:eastAsia="zh-TW"/>
        </w:rPr>
        <w:t>IP=172.25.8.92</w:t>
      </w:r>
      <w:r>
        <w:rPr>
          <w:rFonts w:hint="eastAsia"/>
          <w:lang w:eastAsia="zh-TW"/>
        </w:rPr>
        <w:t>之</w:t>
      </w:r>
      <w:r>
        <w:rPr>
          <w:lang w:eastAsia="zh-TW"/>
        </w:rPr>
        <w:t>”</w:t>
      </w:r>
      <w:r>
        <w:rPr>
          <w:rFonts w:hint="eastAsia"/>
          <w:lang w:eastAsia="zh-TW"/>
        </w:rPr>
        <w:t>網路負載平衡管理員</w:t>
      </w:r>
      <w:r>
        <w:rPr>
          <w:lang w:eastAsia="zh-TW"/>
        </w:rPr>
        <w:t>”</w:t>
      </w:r>
      <w:r w:rsidR="0081741C">
        <w:rPr>
          <w:rFonts w:hint="eastAsia"/>
          <w:lang w:eastAsia="zh-TW"/>
        </w:rPr>
        <w:t>該管理員工具</w:t>
      </w:r>
      <w:r>
        <w:rPr>
          <w:rFonts w:hint="eastAsia"/>
          <w:lang w:eastAsia="zh-TW"/>
        </w:rPr>
        <w:t>查看</w:t>
      </w:r>
      <w:r>
        <w:rPr>
          <w:rFonts w:hint="eastAsia"/>
          <w:lang w:eastAsia="zh-TW"/>
        </w:rPr>
        <w:t>)</w:t>
      </w:r>
    </w:p>
    <w:p w:rsidR="007532C8" w:rsidRDefault="007532C8" w:rsidP="003E1754">
      <w:pPr>
        <w:pStyle w:val="Hyweb10"/>
        <w:ind w:firstLine="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4A849EDB" wp14:editId="5CCF0915">
            <wp:extent cx="5488940" cy="40957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17"/>
                    <a:stretch/>
                  </pic:blipFill>
                  <pic:spPr bwMode="auto">
                    <a:xfrm>
                      <a:off x="0" y="0"/>
                      <a:ext cx="5500262" cy="4104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5A2" w:rsidRDefault="00CF4D20">
      <w:pPr>
        <w:pStyle w:val="Hyweb1"/>
        <w:rPr>
          <w:lang w:eastAsia="zh-TW"/>
        </w:rPr>
      </w:pPr>
      <w:bookmarkStart w:id="3" w:name="_Toc519067635"/>
      <w:r>
        <w:rPr>
          <w:lang w:eastAsia="zh-TW"/>
        </w:rPr>
        <w:lastRenderedPageBreak/>
        <w:t>H9000</w:t>
      </w:r>
      <w:r>
        <w:rPr>
          <w:rFonts w:hint="eastAsia"/>
          <w:lang w:eastAsia="zh-TW"/>
        </w:rPr>
        <w:t>備援操作</w:t>
      </w:r>
      <w:bookmarkEnd w:id="3"/>
    </w:p>
    <w:p w:rsidR="0006632E" w:rsidRDefault="00A75B36" w:rsidP="00A75B36">
      <w:pPr>
        <w:pStyle w:val="Hyweb10"/>
        <w:numPr>
          <w:ilvl w:val="7"/>
          <w:numId w:val="1"/>
        </w:numPr>
        <w:rPr>
          <w:rFonts w:hAnsi="Times New Roman"/>
          <w:lang w:eastAsia="zh-TW"/>
        </w:rPr>
      </w:pPr>
      <w:r>
        <w:rPr>
          <w:rFonts w:hAnsi="Times New Roman" w:hint="eastAsia"/>
          <w:lang w:eastAsia="zh-TW"/>
        </w:rPr>
        <w:t>取得</w:t>
      </w:r>
      <w:r>
        <w:rPr>
          <w:rFonts w:hAnsi="Times New Roman" w:hint="eastAsia"/>
          <w:lang w:eastAsia="zh-TW"/>
        </w:rPr>
        <w:t>webservice wsdl</w:t>
      </w:r>
      <w:r>
        <w:rPr>
          <w:rFonts w:hAnsi="Times New Roman" w:hint="eastAsia"/>
          <w:lang w:eastAsia="zh-TW"/>
        </w:rPr>
        <w:t>檔案，</w:t>
      </w:r>
    </w:p>
    <w:p w:rsidR="0006632E" w:rsidRDefault="0006632E" w:rsidP="0006632E">
      <w:pPr>
        <w:pStyle w:val="Hyweb10"/>
        <w:tabs>
          <w:tab w:val="left" w:pos="425"/>
        </w:tabs>
        <w:ind w:left="720" w:firstLine="0"/>
        <w:rPr>
          <w:rFonts w:hAnsi="Times New Roman" w:hint="eastAsia"/>
          <w:lang w:eastAsia="zh-TW"/>
        </w:rPr>
      </w:pPr>
      <w:r>
        <w:rPr>
          <w:noProof/>
          <w:lang w:eastAsia="zh-TW"/>
        </w:rPr>
        <w:drawing>
          <wp:inline distT="0" distB="0" distL="0" distR="0" wp14:anchorId="002F86F5" wp14:editId="047BF467">
            <wp:extent cx="4227885" cy="3472543"/>
            <wp:effectExtent l="0" t="0" r="127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3526" cy="348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B36" w:rsidRDefault="00A75B36" w:rsidP="0006632E">
      <w:pPr>
        <w:pStyle w:val="Hyweb10"/>
        <w:tabs>
          <w:tab w:val="left" w:pos="425"/>
        </w:tabs>
        <w:ind w:firstLine="0"/>
        <w:rPr>
          <w:rFonts w:hAnsi="Times New Roman"/>
          <w:lang w:eastAsia="zh-TW"/>
        </w:rPr>
      </w:pPr>
    </w:p>
    <w:p w:rsidR="00A75B36" w:rsidRDefault="00A75B36" w:rsidP="00A75B36">
      <w:pPr>
        <w:pStyle w:val="Hyweb10"/>
        <w:numPr>
          <w:ilvl w:val="7"/>
          <w:numId w:val="1"/>
        </w:numPr>
        <w:rPr>
          <w:lang w:eastAsia="zh-TW"/>
        </w:rPr>
      </w:pPr>
      <w:r>
        <w:rPr>
          <w:rFonts w:hint="eastAsia"/>
          <w:lang w:eastAsia="zh-TW"/>
        </w:rPr>
        <w:t>修改</w:t>
      </w:r>
      <w:r>
        <w:rPr>
          <w:rFonts w:hint="eastAsia"/>
          <w:lang w:eastAsia="zh-TW"/>
        </w:rPr>
        <w:t>webservice wsdl IP</w:t>
      </w:r>
      <w:r>
        <w:rPr>
          <w:rFonts w:hint="eastAsia"/>
          <w:lang w:eastAsia="zh-TW"/>
        </w:rPr>
        <w:t>位址，修改成備援機</w:t>
      </w:r>
      <w:r>
        <w:rPr>
          <w:rFonts w:hint="eastAsia"/>
          <w:lang w:eastAsia="zh-TW"/>
        </w:rPr>
        <w:t>ip</w:t>
      </w:r>
      <w:r>
        <w:rPr>
          <w:noProof/>
          <w:lang w:eastAsia="zh-TW"/>
        </w:rPr>
        <w:drawing>
          <wp:inline distT="0" distB="0" distL="0" distR="0" wp14:anchorId="23B89456" wp14:editId="0A44E68B">
            <wp:extent cx="5278120" cy="4010025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B36" w:rsidRDefault="00A75B36" w:rsidP="00A75B36">
      <w:pPr>
        <w:pStyle w:val="Hyweb10"/>
        <w:numPr>
          <w:ilvl w:val="7"/>
          <w:numId w:val="1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>使用</w:t>
      </w:r>
      <w:r>
        <w:rPr>
          <w:rFonts w:hint="eastAsia"/>
          <w:lang w:eastAsia="zh-TW"/>
        </w:rPr>
        <w:t>w4gl</w:t>
      </w:r>
      <w:r>
        <w:rPr>
          <w:rFonts w:hint="eastAsia"/>
          <w:lang w:eastAsia="zh-TW"/>
        </w:rPr>
        <w:t>，重新產生</w:t>
      </w:r>
      <w:r>
        <w:rPr>
          <w:rFonts w:hint="eastAsia"/>
          <w:lang w:eastAsia="zh-TW"/>
        </w:rPr>
        <w:t>4cf</w:t>
      </w:r>
      <w:r>
        <w:rPr>
          <w:rFonts w:hint="eastAsia"/>
          <w:lang w:eastAsia="zh-TW"/>
        </w:rPr>
        <w:t>檔案，</w:t>
      </w:r>
      <w:r>
        <w:rPr>
          <w:noProof/>
          <w:lang w:eastAsia="zh-TW"/>
        </w:rPr>
        <w:drawing>
          <wp:inline distT="0" distB="0" distL="0" distR="0" wp14:anchorId="340E593A" wp14:editId="796193AF">
            <wp:extent cx="5278120" cy="4010025"/>
            <wp:effectExtent l="0" t="0" r="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5B36">
        <w:rPr>
          <w:noProof/>
          <w:lang w:eastAsia="zh-TW"/>
        </w:rPr>
        <w:t xml:space="preserve"> </w:t>
      </w:r>
      <w:r>
        <w:rPr>
          <w:noProof/>
          <w:lang w:eastAsia="zh-TW"/>
        </w:rPr>
        <w:drawing>
          <wp:inline distT="0" distB="0" distL="0" distR="0" wp14:anchorId="48ACC259" wp14:editId="5115B8F7">
            <wp:extent cx="5278120" cy="4010025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5B36">
        <w:rPr>
          <w:noProof/>
          <w:lang w:eastAsia="zh-TW"/>
        </w:rPr>
        <w:t xml:space="preserve"> </w:t>
      </w:r>
      <w:r>
        <w:rPr>
          <w:noProof/>
          <w:lang w:eastAsia="zh-TW"/>
        </w:rPr>
        <w:lastRenderedPageBreak/>
        <w:drawing>
          <wp:inline distT="0" distB="0" distL="0" distR="0" wp14:anchorId="1FCC1D2B" wp14:editId="7D522439">
            <wp:extent cx="5278120" cy="4010025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5B36">
        <w:rPr>
          <w:noProof/>
          <w:lang w:eastAsia="zh-TW"/>
        </w:rPr>
        <w:t xml:space="preserve"> </w:t>
      </w:r>
      <w:r>
        <w:rPr>
          <w:noProof/>
          <w:lang w:eastAsia="zh-TW"/>
        </w:rPr>
        <w:drawing>
          <wp:inline distT="0" distB="0" distL="0" distR="0" wp14:anchorId="4C99466B" wp14:editId="43B2764A">
            <wp:extent cx="5278120" cy="401002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B36" w:rsidRDefault="00A75B36" w:rsidP="00C025A0">
      <w:pPr>
        <w:pStyle w:val="Hyweb10"/>
        <w:numPr>
          <w:ilvl w:val="7"/>
          <w:numId w:val="1"/>
        </w:numPr>
        <w:rPr>
          <w:lang w:eastAsia="zh-TW"/>
        </w:rPr>
      </w:pPr>
      <w:r>
        <w:rPr>
          <w:rFonts w:hint="eastAsia"/>
          <w:noProof/>
          <w:lang w:eastAsia="zh-TW"/>
        </w:rPr>
        <w:t>將</w:t>
      </w:r>
      <w:r>
        <w:rPr>
          <w:rFonts w:hint="eastAsia"/>
          <w:noProof/>
          <w:lang w:eastAsia="zh-TW"/>
        </w:rPr>
        <w:t>4cf</w:t>
      </w:r>
      <w:r>
        <w:rPr>
          <w:rFonts w:hint="eastAsia"/>
          <w:noProof/>
          <w:lang w:eastAsia="zh-TW"/>
        </w:rPr>
        <w:t>檔案使用</w:t>
      </w:r>
      <w:r>
        <w:rPr>
          <w:rFonts w:hint="eastAsia"/>
          <w:noProof/>
          <w:lang w:eastAsia="zh-TW"/>
        </w:rPr>
        <w:t>w4gl</w:t>
      </w:r>
      <w:r>
        <w:rPr>
          <w:noProof/>
          <w:lang w:eastAsia="zh-TW"/>
        </w:rPr>
        <w:t xml:space="preserve">c </w:t>
      </w:r>
      <w:r>
        <w:rPr>
          <w:rFonts w:hint="eastAsia"/>
          <w:noProof/>
          <w:lang w:eastAsia="zh-TW"/>
        </w:rPr>
        <w:t>進行打包編譯成</w:t>
      </w:r>
      <w:r>
        <w:rPr>
          <w:rFonts w:hint="eastAsia"/>
          <w:noProof/>
          <w:lang w:eastAsia="zh-TW"/>
        </w:rPr>
        <w:t xml:space="preserve"> </w:t>
      </w:r>
      <w:r>
        <w:rPr>
          <w:noProof/>
          <w:lang w:eastAsia="zh-TW"/>
        </w:rPr>
        <w:t>filename.o</w:t>
      </w:r>
      <w:r>
        <w:rPr>
          <w:rFonts w:hint="eastAsia"/>
          <w:noProof/>
          <w:lang w:eastAsia="zh-TW"/>
        </w:rPr>
        <w:t>檔案。</w:t>
      </w:r>
      <w:r>
        <w:rPr>
          <w:rFonts w:hint="eastAsia"/>
          <w:noProof/>
          <w:lang w:eastAsia="zh-TW"/>
        </w:rPr>
        <w:t>(</w:t>
      </w:r>
      <w:r>
        <w:rPr>
          <w:rFonts w:hint="eastAsia"/>
          <w:noProof/>
          <w:lang w:eastAsia="zh-TW"/>
        </w:rPr>
        <w:t>※注意</w:t>
      </w:r>
      <w:r w:rsidR="00C025A0">
        <w:rPr>
          <w:rFonts w:hint="eastAsia"/>
          <w:noProof/>
          <w:lang w:eastAsia="zh-TW"/>
        </w:rPr>
        <w:t>產生檔案會產生再</w:t>
      </w:r>
      <w:r w:rsidR="00C025A0">
        <w:rPr>
          <w:rFonts w:hint="eastAsia"/>
          <w:noProof/>
          <w:lang w:eastAsia="zh-TW"/>
        </w:rPr>
        <w:t>/tmp/</w:t>
      </w:r>
      <w:r w:rsidR="00C025A0">
        <w:rPr>
          <w:rFonts w:hint="eastAsia"/>
          <w:noProof/>
          <w:lang w:eastAsia="zh-TW"/>
        </w:rPr>
        <w:t>下</w:t>
      </w:r>
      <w:r w:rsidR="00C025A0">
        <w:rPr>
          <w:rFonts w:hint="eastAsia"/>
          <w:noProof/>
          <w:lang w:eastAsia="zh-TW"/>
        </w:rPr>
        <w:t>)</w:t>
      </w:r>
      <w:r>
        <w:rPr>
          <w:noProof/>
          <w:lang w:eastAsia="zh-TW"/>
        </w:rPr>
        <w:lastRenderedPageBreak/>
        <w:drawing>
          <wp:inline distT="0" distB="0" distL="0" distR="0" wp14:anchorId="6A258DCB" wp14:editId="69F7F32A">
            <wp:extent cx="5278120" cy="4010025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5A0" w:rsidRPr="00C025A0">
        <w:rPr>
          <w:noProof/>
          <w:lang w:eastAsia="zh-TW"/>
        </w:rPr>
        <w:t xml:space="preserve"> </w:t>
      </w:r>
      <w:r w:rsidR="00C025A0">
        <w:rPr>
          <w:noProof/>
          <w:lang w:eastAsia="zh-TW"/>
        </w:rPr>
        <w:drawing>
          <wp:inline distT="0" distB="0" distL="0" distR="0" wp14:anchorId="2E99CCB4" wp14:editId="5BB4F943">
            <wp:extent cx="5278120" cy="4010025"/>
            <wp:effectExtent l="0" t="0" r="0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5A0" w:rsidRPr="00A75B36" w:rsidRDefault="00C025A0" w:rsidP="00C025A0">
      <w:pPr>
        <w:pStyle w:val="Hyweb10"/>
        <w:numPr>
          <w:ilvl w:val="7"/>
          <w:numId w:val="1"/>
        </w:numPr>
        <w:rPr>
          <w:lang w:eastAsia="zh-TW"/>
        </w:rPr>
      </w:pPr>
      <w:r>
        <w:rPr>
          <w:rFonts w:hint="eastAsia"/>
          <w:noProof/>
          <w:lang w:eastAsia="zh-TW"/>
        </w:rPr>
        <w:lastRenderedPageBreak/>
        <w:t>再將此</w:t>
      </w:r>
      <w:r>
        <w:rPr>
          <w:rFonts w:hint="eastAsia"/>
          <w:noProof/>
          <w:lang w:eastAsia="zh-TW"/>
        </w:rPr>
        <w:t>filename.o</w:t>
      </w:r>
      <w:r>
        <w:rPr>
          <w:rFonts w:hint="eastAsia"/>
          <w:noProof/>
          <w:lang w:eastAsia="zh-TW"/>
        </w:rPr>
        <w:t>檔案放入</w:t>
      </w:r>
      <w:r>
        <w:rPr>
          <w:rFonts w:hint="eastAsia"/>
          <w:noProof/>
          <w:lang w:eastAsia="zh-TW"/>
        </w:rPr>
        <w:t>liblib.a</w:t>
      </w:r>
      <w:r>
        <w:rPr>
          <w:rFonts w:hint="eastAsia"/>
          <w:noProof/>
          <w:lang w:eastAsia="zh-TW"/>
        </w:rPr>
        <w:t>後，在編譯相關主程式即可。</w:t>
      </w:r>
      <w:r>
        <w:rPr>
          <w:noProof/>
          <w:lang w:eastAsia="zh-TW"/>
        </w:rPr>
        <w:drawing>
          <wp:inline distT="0" distB="0" distL="0" distR="0" wp14:anchorId="0BC764B6" wp14:editId="260AAD8B">
            <wp:extent cx="5278120" cy="4010025"/>
            <wp:effectExtent l="0" t="0" r="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10C" w:rsidRPr="0020410C">
        <w:rPr>
          <w:noProof/>
          <w:lang w:eastAsia="zh-TW"/>
        </w:rPr>
        <w:t xml:space="preserve"> </w:t>
      </w:r>
      <w:r w:rsidR="0020410C">
        <w:rPr>
          <w:noProof/>
          <w:lang w:eastAsia="zh-TW"/>
        </w:rPr>
        <w:drawing>
          <wp:inline distT="0" distB="0" distL="0" distR="0" wp14:anchorId="0EF6A36F" wp14:editId="2EF94F5E">
            <wp:extent cx="5278120" cy="4010025"/>
            <wp:effectExtent l="0" t="0" r="0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25A0" w:rsidRPr="00A75B36" w:rsidSect="006A2742">
      <w:headerReference w:type="even" r:id="rId45"/>
      <w:footerReference w:type="default" r:id="rId46"/>
      <w:pgSz w:w="11906" w:h="16838"/>
      <w:pgMar w:top="1528" w:right="1797" w:bottom="1440" w:left="1797" w:header="709" w:footer="404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24BA" w:rsidRDefault="004624BA">
      <w:r>
        <w:separator/>
      </w:r>
    </w:p>
  </w:endnote>
  <w:endnote w:type="continuationSeparator" w:id="0">
    <w:p w:rsidR="004624BA" w:rsidRDefault="004624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EAA" w:rsidRDefault="00750EAA">
    <w:pPr>
      <w:pStyle w:val="ab"/>
      <w:spacing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6BB7" w:rsidRDefault="005E6BB7" w:rsidP="005E6BB7">
    <w:pPr>
      <w:pStyle w:val="ab"/>
      <w:spacing w:after="120"/>
      <w:rPr>
        <w:lang w:eastAsia="zh-TW"/>
      </w:rPr>
    </w:pPr>
  </w:p>
  <w:p w:rsidR="00750EAA" w:rsidRPr="005E6BB7" w:rsidRDefault="005E6BB7" w:rsidP="005E6BB7">
    <w:pPr>
      <w:pStyle w:val="ab"/>
      <w:wordWrap w:val="0"/>
      <w:spacing w:after="120"/>
      <w:jc w:val="right"/>
      <w:rPr>
        <w:lang w:eastAsia="zh-TW"/>
      </w:rPr>
    </w:pPr>
    <w:r>
      <w:rPr>
        <w:rFonts w:hint="eastAsia"/>
        <w:lang w:eastAsia="zh-TW"/>
      </w:rPr>
      <w:t>三商美邦與仁維軟體機密文件，僅限內部使用，請勿外傳，違者必究</w:t>
    </w:r>
    <w:r>
      <w:rPr>
        <w:rFonts w:hint="eastAsia"/>
        <w:lang w:eastAsia="zh-TW"/>
      </w:rPr>
      <w:t xml:space="preserve">  </w:t>
    </w:r>
    <w:r w:rsidRPr="009C39C2">
      <w:rPr>
        <w:rStyle w:val="af7"/>
        <w:sz w:val="18"/>
      </w:rPr>
      <w:fldChar w:fldCharType="begin"/>
    </w:r>
    <w:r w:rsidRPr="009C39C2">
      <w:rPr>
        <w:rStyle w:val="af7"/>
        <w:sz w:val="18"/>
        <w:lang w:eastAsia="zh-TW"/>
      </w:rPr>
      <w:instrText xml:space="preserve"> PAGE </w:instrText>
    </w:r>
    <w:r w:rsidRPr="009C39C2">
      <w:rPr>
        <w:rStyle w:val="af7"/>
        <w:sz w:val="18"/>
      </w:rPr>
      <w:fldChar w:fldCharType="separate"/>
    </w:r>
    <w:r w:rsidR="0095397D">
      <w:rPr>
        <w:rStyle w:val="af7"/>
        <w:noProof/>
        <w:sz w:val="18"/>
        <w:lang w:eastAsia="zh-TW"/>
      </w:rPr>
      <w:t>2</w:t>
    </w:r>
    <w:r w:rsidRPr="009C39C2">
      <w:rPr>
        <w:rStyle w:val="af7"/>
        <w:sz w:val="18"/>
      </w:rPr>
      <w:fldChar w:fldCharType="end"/>
    </w:r>
    <w:r w:rsidRPr="009C39C2">
      <w:rPr>
        <w:rStyle w:val="af7"/>
        <w:rFonts w:hint="eastAsia"/>
        <w:sz w:val="18"/>
        <w:lang w:eastAsia="zh-TW"/>
      </w:rPr>
      <w:t>/</w:t>
    </w:r>
    <w:r w:rsidRPr="009C39C2">
      <w:rPr>
        <w:rStyle w:val="af7"/>
        <w:sz w:val="18"/>
      </w:rPr>
      <w:fldChar w:fldCharType="begin"/>
    </w:r>
    <w:r w:rsidRPr="009C39C2">
      <w:rPr>
        <w:rStyle w:val="af7"/>
        <w:sz w:val="18"/>
        <w:lang w:eastAsia="zh-TW"/>
      </w:rPr>
      <w:instrText xml:space="preserve"> NUMPAGES </w:instrText>
    </w:r>
    <w:r w:rsidRPr="009C39C2">
      <w:rPr>
        <w:rStyle w:val="af7"/>
        <w:sz w:val="18"/>
      </w:rPr>
      <w:fldChar w:fldCharType="separate"/>
    </w:r>
    <w:r w:rsidR="0095397D">
      <w:rPr>
        <w:rStyle w:val="af7"/>
        <w:noProof/>
        <w:sz w:val="18"/>
        <w:lang w:eastAsia="zh-TW"/>
      </w:rPr>
      <w:t>18</w:t>
    </w:r>
    <w:r w:rsidRPr="009C39C2">
      <w:rPr>
        <w:rStyle w:val="af7"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EAA" w:rsidRDefault="00750EAA">
    <w:pPr>
      <w:pStyle w:val="ab"/>
      <w:spacing w:after="12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EAA" w:rsidRDefault="00750EAA">
    <w:pPr>
      <w:pStyle w:val="ab"/>
      <w:spacing w:after="120"/>
      <w:rPr>
        <w:lang w:eastAsia="zh-TW"/>
      </w:rPr>
    </w:pPr>
  </w:p>
  <w:p w:rsidR="00750EAA" w:rsidRDefault="00750EAA">
    <w:pPr>
      <w:pStyle w:val="ab"/>
      <w:wordWrap w:val="0"/>
      <w:spacing w:after="120"/>
      <w:jc w:val="right"/>
      <w:rPr>
        <w:lang w:eastAsia="zh-TW"/>
      </w:rPr>
    </w:pPr>
    <w:r>
      <w:rPr>
        <w:rFonts w:hint="eastAsia"/>
        <w:lang w:eastAsia="zh-TW"/>
      </w:rPr>
      <w:t>三商美邦與仁維軟體機密文件，僅限內部使用，請勿外傳，違者必究</w:t>
    </w:r>
    <w:r>
      <w:rPr>
        <w:rFonts w:hint="eastAsia"/>
        <w:lang w:eastAsia="zh-TW"/>
      </w:rPr>
      <w:t xml:space="preserve">  </w:t>
    </w:r>
    <w:r w:rsidRPr="009C39C2">
      <w:rPr>
        <w:rStyle w:val="af7"/>
        <w:sz w:val="18"/>
      </w:rPr>
      <w:fldChar w:fldCharType="begin"/>
    </w:r>
    <w:r w:rsidRPr="009C39C2">
      <w:rPr>
        <w:rStyle w:val="af7"/>
        <w:sz w:val="18"/>
        <w:lang w:eastAsia="zh-TW"/>
      </w:rPr>
      <w:instrText xml:space="preserve"> PAGE </w:instrText>
    </w:r>
    <w:r w:rsidRPr="009C39C2">
      <w:rPr>
        <w:rStyle w:val="af7"/>
        <w:sz w:val="18"/>
      </w:rPr>
      <w:fldChar w:fldCharType="separate"/>
    </w:r>
    <w:r w:rsidR="000444FF">
      <w:rPr>
        <w:rStyle w:val="af7"/>
        <w:noProof/>
        <w:sz w:val="18"/>
        <w:lang w:eastAsia="zh-TW"/>
      </w:rPr>
      <w:t>4</w:t>
    </w:r>
    <w:r w:rsidRPr="009C39C2">
      <w:rPr>
        <w:rStyle w:val="af7"/>
        <w:sz w:val="18"/>
      </w:rPr>
      <w:fldChar w:fldCharType="end"/>
    </w:r>
    <w:r w:rsidRPr="009C39C2">
      <w:rPr>
        <w:rStyle w:val="af7"/>
        <w:rFonts w:hint="eastAsia"/>
        <w:sz w:val="18"/>
        <w:lang w:eastAsia="zh-TW"/>
      </w:rPr>
      <w:t>/</w:t>
    </w:r>
    <w:r w:rsidRPr="009C39C2">
      <w:rPr>
        <w:rStyle w:val="af7"/>
        <w:sz w:val="18"/>
      </w:rPr>
      <w:fldChar w:fldCharType="begin"/>
    </w:r>
    <w:r w:rsidRPr="009C39C2">
      <w:rPr>
        <w:rStyle w:val="af7"/>
        <w:sz w:val="18"/>
        <w:lang w:eastAsia="zh-TW"/>
      </w:rPr>
      <w:instrText xml:space="preserve"> NUMPAGES </w:instrText>
    </w:r>
    <w:r w:rsidRPr="009C39C2">
      <w:rPr>
        <w:rStyle w:val="af7"/>
        <w:sz w:val="18"/>
      </w:rPr>
      <w:fldChar w:fldCharType="separate"/>
    </w:r>
    <w:r w:rsidR="000444FF">
      <w:rPr>
        <w:rStyle w:val="af7"/>
        <w:noProof/>
        <w:sz w:val="18"/>
        <w:lang w:eastAsia="zh-TW"/>
      </w:rPr>
      <w:t>18</w:t>
    </w:r>
    <w:r w:rsidRPr="009C39C2">
      <w:rPr>
        <w:rStyle w:val="af7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24BA" w:rsidRDefault="004624BA">
      <w:r>
        <w:separator/>
      </w:r>
    </w:p>
  </w:footnote>
  <w:footnote w:type="continuationSeparator" w:id="0">
    <w:p w:rsidR="004624BA" w:rsidRDefault="004624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EAA" w:rsidRDefault="00750EAA">
    <w:pPr>
      <w:pStyle w:val="ae"/>
      <w:spacing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EAA" w:rsidRDefault="00750EAA">
    <w:pPr>
      <w:pStyle w:val="ae"/>
      <w:spacing w:after="120"/>
      <w:jc w:val="right"/>
      <w:rPr>
        <w:w w:val="130"/>
        <w:sz w:val="18"/>
        <w:szCs w:val="28"/>
        <w:lang w:eastAsia="zh-TW"/>
      </w:rPr>
    </w:pPr>
    <w:r>
      <w:rPr>
        <w:rFonts w:ascii="新細明體" w:hAnsi="新細明體"/>
        <w:noProof/>
        <w:sz w:val="18"/>
        <w:lang w:eastAsia="zh-TW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5478780</wp:posOffset>
          </wp:positionH>
          <wp:positionV relativeFrom="paragraph">
            <wp:posOffset>-407035</wp:posOffset>
          </wp:positionV>
          <wp:extent cx="571500" cy="571500"/>
          <wp:effectExtent l="0" t="0" r="0" b="0"/>
          <wp:wrapNone/>
          <wp:docPr id="1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CB656B">
      <w:rPr>
        <w:rFonts w:ascii="新細明體" w:hAnsi="新細明體"/>
        <w:noProof/>
        <w:sz w:val="20"/>
        <w:lang w:eastAsia="zh-TW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-855980</wp:posOffset>
              </wp:positionH>
              <wp:positionV relativeFrom="paragraph">
                <wp:posOffset>-312420</wp:posOffset>
              </wp:positionV>
              <wp:extent cx="2872740" cy="514350"/>
              <wp:effectExtent l="0" t="0" r="0" b="0"/>
              <wp:wrapNone/>
              <wp:docPr id="23" name="文字方塊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2872740" cy="5143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0EAA" w:rsidRDefault="00750EAA">
                          <w:pPr>
                            <w:rPr>
                              <w:rFonts w:ascii="標楷體" w:hAnsi="標楷體"/>
                              <w:sz w:val="20"/>
                              <w:szCs w:val="20"/>
                              <w:lang w:eastAsia="zh-TW"/>
                            </w:rPr>
                          </w:pPr>
                          <w:r>
                            <w:rPr>
                              <w:rFonts w:ascii="標楷體" w:hAnsi="標楷體" w:hint="eastAsia"/>
                              <w:sz w:val="20"/>
                              <w:szCs w:val="20"/>
                              <w:lang w:eastAsia="zh-TW"/>
                            </w:rPr>
                            <w:t>規則引擎系統專案</w:t>
                          </w:r>
                        </w:p>
                        <w:p w:rsidR="00750EAA" w:rsidRPr="00C020F1" w:rsidRDefault="00FB048E">
                          <w:pPr>
                            <w:rPr>
                              <w:rFonts w:ascii="標楷體" w:hAnsi="標楷體"/>
                              <w:sz w:val="20"/>
                              <w:szCs w:val="20"/>
                              <w:lang w:eastAsia="zh-TW"/>
                            </w:rPr>
                          </w:pPr>
                          <w:r w:rsidRPr="00FB048E">
                            <w:rPr>
                              <w:rFonts w:ascii="標楷體" w:hAnsi="標楷體" w:hint="eastAsia"/>
                              <w:sz w:val="20"/>
                              <w:szCs w:val="20"/>
                              <w:lang w:eastAsia="zh-TW"/>
                            </w:rPr>
                            <w:t>ODM系統備援操作手冊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文字方塊 49" o:spid="_x0000_s1035" style="position:absolute;left:0;text-align:left;margin-left:-67.4pt;margin-top:-24.6pt;width:226.2pt;height:40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" stroked="f">
              <v:path arrowok="t"/>
              <v:textbox>
                <w:txbxContent>
                  <w:p w:rsidR="00750EAA" w:rsidRDefault="00750EAA">
                    <w:pPr>
                      <w:rPr>
                        <w:rFonts w:ascii="標楷體" w:hAnsi="標楷體"/>
                        <w:sz w:val="20"/>
                        <w:szCs w:val="20"/>
                        <w:lang w:eastAsia="zh-TW"/>
                      </w:rPr>
                    </w:pPr>
                    <w:r>
                      <w:rPr>
                        <w:rFonts w:ascii="標楷體" w:hAnsi="標楷體" w:hint="eastAsia"/>
                        <w:sz w:val="20"/>
                        <w:szCs w:val="20"/>
                        <w:lang w:eastAsia="zh-TW"/>
                      </w:rPr>
                      <w:t>規則引擎系統專案</w:t>
                    </w:r>
                  </w:p>
                  <w:p w:rsidR="00750EAA" w:rsidRPr="00C020F1" w:rsidRDefault="00FB048E">
                    <w:pPr>
                      <w:rPr>
                        <w:rFonts w:ascii="標楷體" w:hAnsi="標楷體"/>
                        <w:sz w:val="20"/>
                        <w:szCs w:val="20"/>
                        <w:lang w:eastAsia="zh-TW"/>
                      </w:rPr>
                    </w:pPr>
                    <w:r w:rsidRPr="00FB048E">
                      <w:rPr>
                        <w:rFonts w:ascii="標楷體" w:hAnsi="標楷體" w:hint="eastAsia"/>
                        <w:sz w:val="20"/>
                        <w:szCs w:val="20"/>
                        <w:lang w:eastAsia="zh-TW"/>
                      </w:rPr>
                      <w:t>ODM系統備援操作手冊</w:t>
                    </w:r>
                  </w:p>
                </w:txbxContent>
              </v:textbox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EAA" w:rsidRDefault="00750EAA">
    <w:pPr>
      <w:pStyle w:val="ae"/>
      <w:spacing w:after="12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EAA" w:rsidRDefault="00750EAA">
    <w:pPr>
      <w:spacing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B3E3F"/>
    <w:multiLevelType w:val="multilevel"/>
    <w:tmpl w:val="00AB3E3F"/>
    <w:lvl w:ilvl="0">
      <w:start w:val="1"/>
      <w:numFmt w:val="bullet"/>
      <w:pStyle w:val="Hyweb2"/>
      <w:lvlText w:val=""/>
      <w:lvlJc w:val="left"/>
      <w:pPr>
        <w:tabs>
          <w:tab w:val="left" w:pos="1320"/>
        </w:tabs>
        <w:ind w:left="1304" w:hanging="464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tabs>
          <w:tab w:val="left" w:pos="1695"/>
        </w:tabs>
        <w:ind w:left="1695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tabs>
          <w:tab w:val="left" w:pos="2175"/>
        </w:tabs>
        <w:ind w:left="2175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2655"/>
        </w:tabs>
        <w:ind w:left="2655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3135"/>
        </w:tabs>
        <w:ind w:left="3135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3615"/>
        </w:tabs>
        <w:ind w:left="3615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4095"/>
        </w:tabs>
        <w:ind w:left="4095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4575"/>
        </w:tabs>
        <w:ind w:left="4575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5055"/>
        </w:tabs>
        <w:ind w:left="5055" w:hanging="480"/>
      </w:pPr>
      <w:rPr>
        <w:rFonts w:ascii="Wingdings" w:hAnsi="Wingdings" w:hint="default"/>
      </w:rPr>
    </w:lvl>
  </w:abstractNum>
  <w:abstractNum w:abstractNumId="1" w15:restartNumberingAfterBreak="0">
    <w:nsid w:val="00C663F3"/>
    <w:multiLevelType w:val="multilevel"/>
    <w:tmpl w:val="00C663F3"/>
    <w:lvl w:ilvl="0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entative="1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4CD5689"/>
    <w:multiLevelType w:val="hybridMultilevel"/>
    <w:tmpl w:val="32E6F022"/>
    <w:lvl w:ilvl="0" w:tplc="0409001B">
      <w:start w:val="1"/>
      <w:numFmt w:val="lowerRoman"/>
      <w:lvlText w:val="%1."/>
      <w:lvlJc w:val="righ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 w15:restartNumberingAfterBreak="0">
    <w:nsid w:val="051E1248"/>
    <w:multiLevelType w:val="hybridMultilevel"/>
    <w:tmpl w:val="2FECEAC4"/>
    <w:lvl w:ilvl="0" w:tplc="0610EA5A">
      <w:start w:val="1"/>
      <w:numFmt w:val="taiwaneseCountingThousand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6BB721D"/>
    <w:multiLevelType w:val="hybridMultilevel"/>
    <w:tmpl w:val="35AA22D4"/>
    <w:lvl w:ilvl="0" w:tplc="0409001B">
      <w:start w:val="1"/>
      <w:numFmt w:val="lowerRoman"/>
      <w:lvlText w:val="%1."/>
      <w:lvlJc w:val="right"/>
      <w:pPr>
        <w:ind w:left="138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860" w:hanging="480"/>
      </w:pPr>
    </w:lvl>
    <w:lvl w:ilvl="2" w:tplc="0409001B" w:tentative="1">
      <w:start w:val="1"/>
      <w:numFmt w:val="lowerRoman"/>
      <w:lvlText w:val="%3."/>
      <w:lvlJc w:val="right"/>
      <w:pPr>
        <w:ind w:left="2340" w:hanging="480"/>
      </w:pPr>
    </w:lvl>
    <w:lvl w:ilvl="3" w:tplc="0409000F" w:tentative="1">
      <w:start w:val="1"/>
      <w:numFmt w:val="decimal"/>
      <w:lvlText w:val="%4."/>
      <w:lvlJc w:val="left"/>
      <w:pPr>
        <w:ind w:left="28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0" w:hanging="480"/>
      </w:pPr>
    </w:lvl>
    <w:lvl w:ilvl="5" w:tplc="0409001B" w:tentative="1">
      <w:start w:val="1"/>
      <w:numFmt w:val="lowerRoman"/>
      <w:lvlText w:val="%6."/>
      <w:lvlJc w:val="right"/>
      <w:pPr>
        <w:ind w:left="3780" w:hanging="480"/>
      </w:pPr>
    </w:lvl>
    <w:lvl w:ilvl="6" w:tplc="0409000F" w:tentative="1">
      <w:start w:val="1"/>
      <w:numFmt w:val="decimal"/>
      <w:lvlText w:val="%7."/>
      <w:lvlJc w:val="left"/>
      <w:pPr>
        <w:ind w:left="42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0" w:hanging="480"/>
      </w:pPr>
    </w:lvl>
    <w:lvl w:ilvl="8" w:tplc="0409001B" w:tentative="1">
      <w:start w:val="1"/>
      <w:numFmt w:val="lowerRoman"/>
      <w:lvlText w:val="%9."/>
      <w:lvlJc w:val="right"/>
      <w:pPr>
        <w:ind w:left="5220" w:hanging="480"/>
      </w:pPr>
    </w:lvl>
  </w:abstractNum>
  <w:abstractNum w:abstractNumId="5" w15:restartNumberingAfterBreak="0">
    <w:nsid w:val="09A47CDB"/>
    <w:multiLevelType w:val="multilevel"/>
    <w:tmpl w:val="A39ACF2A"/>
    <w:lvl w:ilvl="0">
      <w:start w:val="1"/>
      <w:numFmt w:val="bullet"/>
      <w:pStyle w:val="3"/>
      <w:lvlText w:val=""/>
      <w:lvlJc w:val="left"/>
      <w:pPr>
        <w:ind w:left="5421" w:hanging="480"/>
      </w:pPr>
      <w:rPr>
        <w:rFonts w:ascii="Wingdings" w:hAnsi="Wingdings" w:hint="default"/>
      </w:rPr>
    </w:lvl>
    <w:lvl w:ilvl="1">
      <w:numFmt w:val="bullet"/>
      <w:lvlText w:val="※"/>
      <w:lvlJc w:val="left"/>
      <w:pPr>
        <w:ind w:left="5781" w:hanging="360"/>
      </w:pPr>
      <w:rPr>
        <w:rFonts w:ascii="標楷體" w:eastAsia="標楷體" w:hAnsi="標楷體" w:cs="Times New Roman" w:hint="eastAsia"/>
      </w:rPr>
    </w:lvl>
    <w:lvl w:ilvl="2" w:tentative="1">
      <w:start w:val="1"/>
      <w:numFmt w:val="bullet"/>
      <w:lvlText w:val=""/>
      <w:lvlJc w:val="left"/>
      <w:pPr>
        <w:ind w:left="6381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6861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7341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7821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8301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8781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9261" w:hanging="480"/>
      </w:pPr>
      <w:rPr>
        <w:rFonts w:ascii="Wingdings" w:hAnsi="Wingdings" w:hint="default"/>
      </w:rPr>
    </w:lvl>
  </w:abstractNum>
  <w:abstractNum w:abstractNumId="6" w15:restartNumberingAfterBreak="0">
    <w:nsid w:val="109F54F4"/>
    <w:multiLevelType w:val="hybridMultilevel"/>
    <w:tmpl w:val="3496DAF4"/>
    <w:lvl w:ilvl="0" w:tplc="6B2C0B0C">
      <w:start w:val="1"/>
      <w:numFmt w:val="upperLetter"/>
      <w:lvlText w:val="%1."/>
      <w:lvlJc w:val="left"/>
      <w:pPr>
        <w:ind w:left="360" w:hanging="360"/>
      </w:pPr>
      <w:rPr>
        <w:rFonts w:ascii="Book Antiqua" w:hAnsi="Book Antiqu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0E56339"/>
    <w:multiLevelType w:val="multilevel"/>
    <w:tmpl w:val="10E56339"/>
    <w:lvl w:ilvl="0">
      <w:start w:val="1"/>
      <w:numFmt w:val="decimal"/>
      <w:lvlText w:val="%1."/>
      <w:lvlJc w:val="left"/>
      <w:pPr>
        <w:ind w:left="840" w:hanging="360"/>
      </w:pPr>
    </w:lvl>
    <w:lvl w:ilvl="1" w:tentative="1">
      <w:start w:val="1"/>
      <w:numFmt w:val="ideographTraditional"/>
      <w:lvlText w:val="%2、"/>
      <w:lvlJc w:val="left"/>
      <w:pPr>
        <w:ind w:left="1440" w:hanging="480"/>
      </w:pPr>
    </w:lvl>
    <w:lvl w:ilvl="2" w:tentative="1">
      <w:start w:val="1"/>
      <w:numFmt w:val="lowerRoman"/>
      <w:lvlText w:val="%3."/>
      <w:lvlJc w:val="right"/>
      <w:pPr>
        <w:ind w:left="1920" w:hanging="480"/>
      </w:pPr>
    </w:lvl>
    <w:lvl w:ilvl="3" w:tentative="1">
      <w:start w:val="1"/>
      <w:numFmt w:val="decimal"/>
      <w:lvlText w:val="%4."/>
      <w:lvlJc w:val="left"/>
      <w:pPr>
        <w:ind w:left="2400" w:hanging="480"/>
      </w:pPr>
    </w:lvl>
    <w:lvl w:ilvl="4" w:tentative="1">
      <w:start w:val="1"/>
      <w:numFmt w:val="ideographTraditional"/>
      <w:lvlText w:val="%5、"/>
      <w:lvlJc w:val="left"/>
      <w:pPr>
        <w:ind w:left="2880" w:hanging="480"/>
      </w:pPr>
    </w:lvl>
    <w:lvl w:ilvl="5" w:tentative="1">
      <w:start w:val="1"/>
      <w:numFmt w:val="lowerRoman"/>
      <w:lvlText w:val="%6."/>
      <w:lvlJc w:val="right"/>
      <w:pPr>
        <w:ind w:left="3360" w:hanging="480"/>
      </w:pPr>
    </w:lvl>
    <w:lvl w:ilvl="6" w:tentative="1">
      <w:start w:val="1"/>
      <w:numFmt w:val="decimal"/>
      <w:lvlText w:val="%7."/>
      <w:lvlJc w:val="left"/>
      <w:pPr>
        <w:ind w:left="3840" w:hanging="480"/>
      </w:pPr>
    </w:lvl>
    <w:lvl w:ilvl="7" w:tentative="1">
      <w:start w:val="1"/>
      <w:numFmt w:val="ideographTraditional"/>
      <w:lvlText w:val="%8、"/>
      <w:lvlJc w:val="left"/>
      <w:pPr>
        <w:ind w:left="4320" w:hanging="480"/>
      </w:pPr>
    </w:lvl>
    <w:lvl w:ilvl="8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116F0800"/>
    <w:multiLevelType w:val="hybridMultilevel"/>
    <w:tmpl w:val="0E344820"/>
    <w:lvl w:ilvl="0" w:tplc="0409001B">
      <w:start w:val="1"/>
      <w:numFmt w:val="lowerRoman"/>
      <w:lvlText w:val="%1."/>
      <w:lvlJc w:val="righ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9" w15:restartNumberingAfterBreak="0">
    <w:nsid w:val="138D4ED4"/>
    <w:multiLevelType w:val="multilevel"/>
    <w:tmpl w:val="0E4A718C"/>
    <w:lvl w:ilvl="0">
      <w:start w:val="1"/>
      <w:numFmt w:val="decimal"/>
      <w:pStyle w:val="1"/>
      <w:lvlText w:val="%1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Hyweb20"/>
      <w:lvlText w:val="%1.%2"/>
      <w:lvlJc w:val="left"/>
      <w:pPr>
        <w:tabs>
          <w:tab w:val="left" w:pos="720"/>
        </w:tabs>
        <w:ind w:left="567" w:hanging="567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u w:val="none"/>
      </w:rPr>
    </w:lvl>
    <w:lvl w:ilvl="2">
      <w:start w:val="1"/>
      <w:numFmt w:val="decimal"/>
      <w:pStyle w:val="Hyweb3"/>
      <w:lvlText w:val="%1.%2.%3"/>
      <w:lvlJc w:val="left"/>
      <w:pPr>
        <w:tabs>
          <w:tab w:val="left" w:pos="1080"/>
        </w:tabs>
        <w:ind w:left="709" w:hanging="709"/>
      </w:pPr>
      <w:rPr>
        <w:rFonts w:ascii="Book Antiqua" w:hAnsi="Book Antiqua" w:hint="default"/>
        <w:b w:val="0"/>
        <w:color w:val="auto"/>
      </w:rPr>
    </w:lvl>
    <w:lvl w:ilvl="3">
      <w:start w:val="1"/>
      <w:numFmt w:val="decimal"/>
      <w:pStyle w:val="4"/>
      <w:lvlText w:val="%1.%2.%3.%4."/>
      <w:lvlJc w:val="left"/>
      <w:pPr>
        <w:tabs>
          <w:tab w:val="left" w:pos="1080"/>
        </w:tabs>
        <w:ind w:left="851" w:hanging="851"/>
      </w:pPr>
      <w:rPr>
        <w:rFonts w:hint="eastAsia"/>
      </w:rPr>
    </w:lvl>
    <w:lvl w:ilvl="4">
      <w:start w:val="1"/>
      <w:numFmt w:val="taiwaneseCountingThousand"/>
      <w:lvlText w:val="%5."/>
      <w:lvlJc w:val="left"/>
      <w:pPr>
        <w:ind w:left="360" w:hanging="360"/>
      </w:pPr>
      <w:rPr>
        <w:rFonts w:ascii="Book Antiqua" w:hAnsi="Times New Roman" w:hint="default"/>
      </w:rPr>
    </w:lvl>
    <w:lvl w:ilvl="5">
      <w:start w:val="1"/>
      <w:numFmt w:val="taiwaneseCountingThousand"/>
      <w:lvlText w:val="%6、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Step%7."/>
      <w:lvlJc w:val="left"/>
      <w:pPr>
        <w:ind w:left="360" w:hanging="360"/>
      </w:pPr>
      <w:rPr>
        <w:rFonts w:hint="eastAsia"/>
      </w:rPr>
    </w:lvl>
    <w:lvl w:ilvl="7">
      <w:start w:val="1"/>
      <w:numFmt w:val="decimal"/>
      <w:lvlText w:val="Step%8."/>
      <w:lvlJc w:val="left"/>
      <w:pPr>
        <w:ind w:left="720" w:hanging="72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2520"/>
        </w:tabs>
        <w:ind w:left="1559" w:hanging="1559"/>
      </w:pPr>
      <w:rPr>
        <w:rFonts w:hint="eastAsia"/>
      </w:rPr>
    </w:lvl>
  </w:abstractNum>
  <w:abstractNum w:abstractNumId="10" w15:restartNumberingAfterBreak="0">
    <w:nsid w:val="17816962"/>
    <w:multiLevelType w:val="multilevel"/>
    <w:tmpl w:val="17816962"/>
    <w:lvl w:ilvl="0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1E944094"/>
    <w:multiLevelType w:val="hybridMultilevel"/>
    <w:tmpl w:val="5B427DEA"/>
    <w:lvl w:ilvl="0" w:tplc="04090001">
      <w:start w:val="1"/>
      <w:numFmt w:val="bullet"/>
      <w:lvlText w:val=""/>
      <w:lvlJc w:val="left"/>
      <w:pPr>
        <w:ind w:left="99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7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5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3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1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30" w:hanging="480"/>
      </w:pPr>
      <w:rPr>
        <w:rFonts w:ascii="Wingdings" w:hAnsi="Wingdings" w:hint="default"/>
      </w:rPr>
    </w:lvl>
  </w:abstractNum>
  <w:abstractNum w:abstractNumId="12" w15:restartNumberingAfterBreak="0">
    <w:nsid w:val="256E2207"/>
    <w:multiLevelType w:val="multilevel"/>
    <w:tmpl w:val="256E2207"/>
    <w:lvl w:ilvl="0">
      <w:start w:val="1"/>
      <w:numFmt w:val="bullet"/>
      <w:pStyle w:val="2"/>
      <w:lvlText w:val=""/>
      <w:lvlJc w:val="left"/>
      <w:pPr>
        <w:ind w:left="1047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527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007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87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967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447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927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407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87" w:hanging="480"/>
      </w:pPr>
      <w:rPr>
        <w:rFonts w:ascii="Wingdings" w:hAnsi="Wingdings" w:hint="default"/>
      </w:rPr>
    </w:lvl>
  </w:abstractNum>
  <w:abstractNum w:abstractNumId="13" w15:restartNumberingAfterBreak="0">
    <w:nsid w:val="30E33B71"/>
    <w:multiLevelType w:val="hybridMultilevel"/>
    <w:tmpl w:val="94701388"/>
    <w:lvl w:ilvl="0" w:tplc="490242E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31E6029D"/>
    <w:multiLevelType w:val="hybridMultilevel"/>
    <w:tmpl w:val="EFFAD542"/>
    <w:lvl w:ilvl="0" w:tplc="0409001B">
      <w:start w:val="1"/>
      <w:numFmt w:val="lowerRoman"/>
      <w:lvlText w:val="%1."/>
      <w:lvlJc w:val="righ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 w15:restartNumberingAfterBreak="0">
    <w:nsid w:val="34485D2B"/>
    <w:multiLevelType w:val="hybridMultilevel"/>
    <w:tmpl w:val="EAF41CCE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6" w15:restartNumberingAfterBreak="0">
    <w:nsid w:val="3EEC29F5"/>
    <w:multiLevelType w:val="multilevel"/>
    <w:tmpl w:val="3EEC29F5"/>
    <w:lvl w:ilvl="0">
      <w:start w:val="1"/>
      <w:numFmt w:val="decimal"/>
      <w:lvlText w:val="(%1)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1">
      <w:start w:val="1"/>
      <w:numFmt w:val="ideographTraditional"/>
      <w:lvlText w:val="%2、"/>
      <w:lvlJc w:val="left"/>
      <w:pPr>
        <w:tabs>
          <w:tab w:val="left" w:pos="960"/>
        </w:tabs>
        <w:ind w:left="960" w:hanging="480"/>
      </w:pPr>
    </w:lvl>
    <w:lvl w:ilvl="2" w:tentative="1">
      <w:start w:val="1"/>
      <w:numFmt w:val="lowerRoman"/>
      <w:lvlText w:val="%3."/>
      <w:lvlJc w:val="right"/>
      <w:pPr>
        <w:tabs>
          <w:tab w:val="left" w:pos="1440"/>
        </w:tabs>
        <w:ind w:left="1440" w:hanging="480"/>
      </w:pPr>
    </w:lvl>
    <w:lvl w:ilvl="3" w:tentative="1">
      <w:start w:val="1"/>
      <w:numFmt w:val="decimal"/>
      <w:lvlText w:val="%4."/>
      <w:lvlJc w:val="left"/>
      <w:pPr>
        <w:tabs>
          <w:tab w:val="left" w:pos="1920"/>
        </w:tabs>
        <w:ind w:left="1920" w:hanging="480"/>
      </w:pPr>
    </w:lvl>
    <w:lvl w:ilvl="4" w:tentative="1">
      <w:start w:val="1"/>
      <w:numFmt w:val="ideographTraditional"/>
      <w:lvlText w:val="%5、"/>
      <w:lvlJc w:val="left"/>
      <w:pPr>
        <w:tabs>
          <w:tab w:val="left" w:pos="2400"/>
        </w:tabs>
        <w:ind w:left="2400" w:hanging="480"/>
      </w:pPr>
    </w:lvl>
    <w:lvl w:ilvl="5" w:tentative="1">
      <w:start w:val="1"/>
      <w:numFmt w:val="lowerRoman"/>
      <w:lvlText w:val="%6."/>
      <w:lvlJc w:val="right"/>
      <w:pPr>
        <w:tabs>
          <w:tab w:val="left" w:pos="2880"/>
        </w:tabs>
        <w:ind w:left="2880" w:hanging="480"/>
      </w:pPr>
    </w:lvl>
    <w:lvl w:ilvl="6" w:tentative="1">
      <w:start w:val="1"/>
      <w:numFmt w:val="decimal"/>
      <w:lvlText w:val="%7."/>
      <w:lvlJc w:val="left"/>
      <w:pPr>
        <w:tabs>
          <w:tab w:val="left" w:pos="3360"/>
        </w:tabs>
        <w:ind w:left="3360" w:hanging="480"/>
      </w:pPr>
    </w:lvl>
    <w:lvl w:ilvl="7" w:tentative="1">
      <w:start w:val="1"/>
      <w:numFmt w:val="ideographTraditional"/>
      <w:lvlText w:val="%8、"/>
      <w:lvlJc w:val="left"/>
      <w:pPr>
        <w:tabs>
          <w:tab w:val="left" w:pos="3840"/>
        </w:tabs>
        <w:ind w:left="3840" w:hanging="480"/>
      </w:pPr>
    </w:lvl>
    <w:lvl w:ilvl="8" w:tentative="1">
      <w:start w:val="1"/>
      <w:numFmt w:val="lowerRoman"/>
      <w:lvlText w:val="%9."/>
      <w:lvlJc w:val="right"/>
      <w:pPr>
        <w:tabs>
          <w:tab w:val="left" w:pos="4320"/>
        </w:tabs>
        <w:ind w:left="4320" w:hanging="480"/>
      </w:pPr>
    </w:lvl>
  </w:abstractNum>
  <w:abstractNum w:abstractNumId="17" w15:restartNumberingAfterBreak="0">
    <w:nsid w:val="45103BEA"/>
    <w:multiLevelType w:val="multilevel"/>
    <w:tmpl w:val="45103BEA"/>
    <w:lvl w:ilvl="0">
      <w:start w:val="1"/>
      <w:numFmt w:val="decimal"/>
      <w:lvlText w:val="%1."/>
      <w:lvlJc w:val="left"/>
      <w:pPr>
        <w:ind w:left="840" w:hanging="360"/>
      </w:pPr>
    </w:lvl>
    <w:lvl w:ilvl="1" w:tentative="1">
      <w:start w:val="1"/>
      <w:numFmt w:val="ideographTraditional"/>
      <w:lvlText w:val="%2、"/>
      <w:lvlJc w:val="left"/>
      <w:pPr>
        <w:ind w:left="1440" w:hanging="480"/>
      </w:pPr>
    </w:lvl>
    <w:lvl w:ilvl="2" w:tentative="1">
      <w:start w:val="1"/>
      <w:numFmt w:val="lowerRoman"/>
      <w:lvlText w:val="%3."/>
      <w:lvlJc w:val="right"/>
      <w:pPr>
        <w:ind w:left="1920" w:hanging="480"/>
      </w:pPr>
    </w:lvl>
    <w:lvl w:ilvl="3" w:tentative="1">
      <w:start w:val="1"/>
      <w:numFmt w:val="decimal"/>
      <w:lvlText w:val="%4."/>
      <w:lvlJc w:val="left"/>
      <w:pPr>
        <w:ind w:left="2400" w:hanging="480"/>
      </w:pPr>
    </w:lvl>
    <w:lvl w:ilvl="4" w:tentative="1">
      <w:start w:val="1"/>
      <w:numFmt w:val="ideographTraditional"/>
      <w:lvlText w:val="%5、"/>
      <w:lvlJc w:val="left"/>
      <w:pPr>
        <w:ind w:left="2880" w:hanging="480"/>
      </w:pPr>
    </w:lvl>
    <w:lvl w:ilvl="5" w:tentative="1">
      <w:start w:val="1"/>
      <w:numFmt w:val="lowerRoman"/>
      <w:lvlText w:val="%6."/>
      <w:lvlJc w:val="right"/>
      <w:pPr>
        <w:ind w:left="3360" w:hanging="480"/>
      </w:pPr>
    </w:lvl>
    <w:lvl w:ilvl="6" w:tentative="1">
      <w:start w:val="1"/>
      <w:numFmt w:val="decimal"/>
      <w:lvlText w:val="%7."/>
      <w:lvlJc w:val="left"/>
      <w:pPr>
        <w:ind w:left="3840" w:hanging="480"/>
      </w:pPr>
    </w:lvl>
    <w:lvl w:ilvl="7" w:tentative="1">
      <w:start w:val="1"/>
      <w:numFmt w:val="ideographTraditional"/>
      <w:lvlText w:val="%8、"/>
      <w:lvlJc w:val="left"/>
      <w:pPr>
        <w:ind w:left="4320" w:hanging="480"/>
      </w:pPr>
    </w:lvl>
    <w:lvl w:ilvl="8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47D03487"/>
    <w:multiLevelType w:val="multilevel"/>
    <w:tmpl w:val="40323B8C"/>
    <w:lvl w:ilvl="0">
      <w:start w:val="1"/>
      <w:numFmt w:val="upperLetter"/>
      <w:lvlText w:val="%1."/>
      <w:lvlJc w:val="left"/>
      <w:pPr>
        <w:ind w:left="480" w:hanging="480"/>
      </w:pPr>
      <w:rPr>
        <w:rFonts w:ascii="Book Antiqua" w:hAnsi="Book Antiqua" w:hint="default"/>
      </w:rPr>
    </w:lvl>
    <w:lvl w:ilvl="1" w:tentative="1">
      <w:start w:val="1"/>
      <w:numFmt w:val="ideographTraditional"/>
      <w:lvlText w:val="%2、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ideographTraditional"/>
      <w:lvlText w:val="%5、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ideographTraditional"/>
      <w:lvlText w:val="%8、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8797C29"/>
    <w:multiLevelType w:val="hybridMultilevel"/>
    <w:tmpl w:val="5D5613E8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0" w15:restartNumberingAfterBreak="0">
    <w:nsid w:val="4B750E5B"/>
    <w:multiLevelType w:val="singleLevel"/>
    <w:tmpl w:val="4B750E5B"/>
    <w:lvl w:ilvl="0" w:tentative="1">
      <w:start w:val="1"/>
      <w:numFmt w:val="upperLetter"/>
      <w:pStyle w:val="a"/>
      <w:lvlText w:val="(%1)"/>
      <w:lvlJc w:val="left"/>
      <w:pPr>
        <w:tabs>
          <w:tab w:val="left" w:pos="425"/>
        </w:tabs>
        <w:ind w:left="425" w:hanging="425"/>
      </w:pPr>
      <w:rPr>
        <w:rFonts w:hint="eastAsia"/>
        <w:b w:val="0"/>
        <w:i w:val="0"/>
      </w:rPr>
    </w:lvl>
  </w:abstractNum>
  <w:abstractNum w:abstractNumId="21" w15:restartNumberingAfterBreak="0">
    <w:nsid w:val="50DA0740"/>
    <w:multiLevelType w:val="multilevel"/>
    <w:tmpl w:val="50DA0740"/>
    <w:lvl w:ilvl="0">
      <w:start w:val="1"/>
      <w:numFmt w:val="decimal"/>
      <w:lvlText w:val="%1."/>
      <w:lvlJc w:val="left"/>
      <w:pPr>
        <w:ind w:left="840" w:hanging="360"/>
      </w:pPr>
    </w:lvl>
    <w:lvl w:ilvl="1" w:tentative="1">
      <w:start w:val="1"/>
      <w:numFmt w:val="ideographTraditional"/>
      <w:lvlText w:val="%2、"/>
      <w:lvlJc w:val="left"/>
      <w:pPr>
        <w:ind w:left="1440" w:hanging="480"/>
      </w:pPr>
    </w:lvl>
    <w:lvl w:ilvl="2" w:tentative="1">
      <w:start w:val="1"/>
      <w:numFmt w:val="lowerRoman"/>
      <w:lvlText w:val="%3."/>
      <w:lvlJc w:val="right"/>
      <w:pPr>
        <w:ind w:left="1920" w:hanging="480"/>
      </w:pPr>
    </w:lvl>
    <w:lvl w:ilvl="3" w:tentative="1">
      <w:start w:val="1"/>
      <w:numFmt w:val="decimal"/>
      <w:lvlText w:val="%4."/>
      <w:lvlJc w:val="left"/>
      <w:pPr>
        <w:ind w:left="2400" w:hanging="480"/>
      </w:pPr>
    </w:lvl>
    <w:lvl w:ilvl="4" w:tentative="1">
      <w:start w:val="1"/>
      <w:numFmt w:val="ideographTraditional"/>
      <w:lvlText w:val="%5、"/>
      <w:lvlJc w:val="left"/>
      <w:pPr>
        <w:ind w:left="2880" w:hanging="480"/>
      </w:pPr>
    </w:lvl>
    <w:lvl w:ilvl="5" w:tentative="1">
      <w:start w:val="1"/>
      <w:numFmt w:val="lowerRoman"/>
      <w:lvlText w:val="%6."/>
      <w:lvlJc w:val="right"/>
      <w:pPr>
        <w:ind w:left="3360" w:hanging="480"/>
      </w:pPr>
    </w:lvl>
    <w:lvl w:ilvl="6" w:tentative="1">
      <w:start w:val="1"/>
      <w:numFmt w:val="decimal"/>
      <w:lvlText w:val="%7."/>
      <w:lvlJc w:val="left"/>
      <w:pPr>
        <w:ind w:left="3840" w:hanging="480"/>
      </w:pPr>
    </w:lvl>
    <w:lvl w:ilvl="7" w:tentative="1">
      <w:start w:val="1"/>
      <w:numFmt w:val="ideographTraditional"/>
      <w:lvlText w:val="%8、"/>
      <w:lvlJc w:val="left"/>
      <w:pPr>
        <w:ind w:left="4320" w:hanging="480"/>
      </w:pPr>
    </w:lvl>
    <w:lvl w:ilvl="8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50F87C70"/>
    <w:multiLevelType w:val="multilevel"/>
    <w:tmpl w:val="50F87C70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entative="1">
      <w:start w:val="1"/>
      <w:numFmt w:val="ideographTraditional"/>
      <w:lvlText w:val="%2、"/>
      <w:lvlJc w:val="left"/>
      <w:pPr>
        <w:ind w:left="1800" w:hanging="480"/>
      </w:pPr>
    </w:lvl>
    <w:lvl w:ilvl="2" w:tentative="1">
      <w:start w:val="1"/>
      <w:numFmt w:val="lowerRoman"/>
      <w:lvlText w:val="%3."/>
      <w:lvlJc w:val="right"/>
      <w:pPr>
        <w:ind w:left="2280" w:hanging="480"/>
      </w:pPr>
    </w:lvl>
    <w:lvl w:ilvl="3" w:tentative="1">
      <w:start w:val="1"/>
      <w:numFmt w:val="decimal"/>
      <w:lvlText w:val="%4."/>
      <w:lvlJc w:val="left"/>
      <w:pPr>
        <w:ind w:left="2760" w:hanging="480"/>
      </w:pPr>
    </w:lvl>
    <w:lvl w:ilvl="4" w:tentative="1">
      <w:start w:val="1"/>
      <w:numFmt w:val="ideographTraditional"/>
      <w:lvlText w:val="%5、"/>
      <w:lvlJc w:val="left"/>
      <w:pPr>
        <w:ind w:left="3240" w:hanging="480"/>
      </w:pPr>
    </w:lvl>
    <w:lvl w:ilvl="5" w:tentative="1">
      <w:start w:val="1"/>
      <w:numFmt w:val="lowerRoman"/>
      <w:lvlText w:val="%6."/>
      <w:lvlJc w:val="right"/>
      <w:pPr>
        <w:ind w:left="3720" w:hanging="480"/>
      </w:pPr>
    </w:lvl>
    <w:lvl w:ilvl="6" w:tentative="1">
      <w:start w:val="1"/>
      <w:numFmt w:val="decimal"/>
      <w:lvlText w:val="%7."/>
      <w:lvlJc w:val="left"/>
      <w:pPr>
        <w:ind w:left="4200" w:hanging="480"/>
      </w:pPr>
    </w:lvl>
    <w:lvl w:ilvl="7" w:tentative="1">
      <w:start w:val="1"/>
      <w:numFmt w:val="ideographTraditional"/>
      <w:lvlText w:val="%8、"/>
      <w:lvlJc w:val="left"/>
      <w:pPr>
        <w:ind w:left="4680" w:hanging="480"/>
      </w:pPr>
    </w:lvl>
    <w:lvl w:ilvl="8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3" w15:restartNumberingAfterBreak="0">
    <w:nsid w:val="517F342E"/>
    <w:multiLevelType w:val="hybridMultilevel"/>
    <w:tmpl w:val="13C2823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53D30353"/>
    <w:multiLevelType w:val="multilevel"/>
    <w:tmpl w:val="53D30353"/>
    <w:lvl w:ilvl="0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3174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59391992"/>
    <w:multiLevelType w:val="hybridMultilevel"/>
    <w:tmpl w:val="90D854B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5AF65732"/>
    <w:multiLevelType w:val="hybridMultilevel"/>
    <w:tmpl w:val="94701388"/>
    <w:lvl w:ilvl="0" w:tplc="490242E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7" w15:restartNumberingAfterBreak="0">
    <w:nsid w:val="63C36E8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 w15:restartNumberingAfterBreak="0">
    <w:nsid w:val="64D4650D"/>
    <w:multiLevelType w:val="multilevel"/>
    <w:tmpl w:val="64D4650D"/>
    <w:lvl w:ilvl="0">
      <w:start w:val="1"/>
      <w:numFmt w:val="decimal"/>
      <w:lvlText w:val="%1."/>
      <w:lvlJc w:val="left"/>
      <w:pPr>
        <w:ind w:left="840" w:hanging="360"/>
      </w:pPr>
    </w:lvl>
    <w:lvl w:ilvl="1" w:tentative="1">
      <w:start w:val="1"/>
      <w:numFmt w:val="ideographTraditional"/>
      <w:lvlText w:val="%2、"/>
      <w:lvlJc w:val="left"/>
      <w:pPr>
        <w:ind w:left="1440" w:hanging="480"/>
      </w:pPr>
    </w:lvl>
    <w:lvl w:ilvl="2" w:tentative="1">
      <w:start w:val="1"/>
      <w:numFmt w:val="lowerRoman"/>
      <w:lvlText w:val="%3."/>
      <w:lvlJc w:val="right"/>
      <w:pPr>
        <w:ind w:left="1920" w:hanging="480"/>
      </w:pPr>
    </w:lvl>
    <w:lvl w:ilvl="3" w:tentative="1">
      <w:start w:val="1"/>
      <w:numFmt w:val="decimal"/>
      <w:lvlText w:val="%4."/>
      <w:lvlJc w:val="left"/>
      <w:pPr>
        <w:ind w:left="2400" w:hanging="480"/>
      </w:pPr>
    </w:lvl>
    <w:lvl w:ilvl="4" w:tentative="1">
      <w:start w:val="1"/>
      <w:numFmt w:val="ideographTraditional"/>
      <w:lvlText w:val="%5、"/>
      <w:lvlJc w:val="left"/>
      <w:pPr>
        <w:ind w:left="2880" w:hanging="480"/>
      </w:pPr>
    </w:lvl>
    <w:lvl w:ilvl="5" w:tentative="1">
      <w:start w:val="1"/>
      <w:numFmt w:val="lowerRoman"/>
      <w:lvlText w:val="%6."/>
      <w:lvlJc w:val="right"/>
      <w:pPr>
        <w:ind w:left="3360" w:hanging="480"/>
      </w:pPr>
    </w:lvl>
    <w:lvl w:ilvl="6" w:tentative="1">
      <w:start w:val="1"/>
      <w:numFmt w:val="decimal"/>
      <w:lvlText w:val="%7."/>
      <w:lvlJc w:val="left"/>
      <w:pPr>
        <w:ind w:left="3840" w:hanging="480"/>
      </w:pPr>
    </w:lvl>
    <w:lvl w:ilvl="7" w:tentative="1">
      <w:start w:val="1"/>
      <w:numFmt w:val="ideographTraditional"/>
      <w:lvlText w:val="%8、"/>
      <w:lvlJc w:val="left"/>
      <w:pPr>
        <w:ind w:left="4320" w:hanging="480"/>
      </w:pPr>
    </w:lvl>
    <w:lvl w:ilvl="8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9" w15:restartNumberingAfterBreak="0">
    <w:nsid w:val="68E906F4"/>
    <w:multiLevelType w:val="multilevel"/>
    <w:tmpl w:val="68E906F4"/>
    <w:lvl w:ilvl="0" w:tentative="1">
      <w:start w:val="1"/>
      <w:numFmt w:val="bullet"/>
      <w:pStyle w:val="Hyweb30"/>
      <w:lvlText w:val=""/>
      <w:lvlJc w:val="left"/>
      <w:pPr>
        <w:tabs>
          <w:tab w:val="left" w:pos="1871"/>
        </w:tabs>
        <w:ind w:left="1871" w:hanging="397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tabs>
          <w:tab w:val="left" w:pos="960"/>
        </w:tabs>
        <w:ind w:left="96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tabs>
          <w:tab w:val="left" w:pos="1440"/>
        </w:tabs>
        <w:ind w:left="144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1920"/>
        </w:tabs>
        <w:ind w:left="192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2400"/>
        </w:tabs>
        <w:ind w:left="240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2880"/>
        </w:tabs>
        <w:ind w:left="288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3360"/>
        </w:tabs>
        <w:ind w:left="336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3840"/>
        </w:tabs>
        <w:ind w:left="384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4320"/>
        </w:tabs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70CB6B53"/>
    <w:multiLevelType w:val="hybridMultilevel"/>
    <w:tmpl w:val="465224E2"/>
    <w:lvl w:ilvl="0" w:tplc="12CC5ED8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3174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AF083C86">
      <w:start w:val="1"/>
      <w:numFmt w:val="upperLetter"/>
      <w:lvlText w:val="%4."/>
      <w:lvlJc w:val="left"/>
      <w:pPr>
        <w:ind w:left="1800" w:hanging="360"/>
      </w:pPr>
      <w:rPr>
        <w:rFonts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77B53C59"/>
    <w:multiLevelType w:val="hybridMultilevel"/>
    <w:tmpl w:val="C0A29954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791325EA"/>
    <w:multiLevelType w:val="hybridMultilevel"/>
    <w:tmpl w:val="E9620242"/>
    <w:lvl w:ilvl="0" w:tplc="0409001B">
      <w:start w:val="1"/>
      <w:numFmt w:val="lowerRoman"/>
      <w:lvlText w:val="%1."/>
      <w:lvlJc w:val="right"/>
      <w:pPr>
        <w:ind w:left="138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860" w:hanging="480"/>
      </w:pPr>
    </w:lvl>
    <w:lvl w:ilvl="2" w:tplc="0409001B" w:tentative="1">
      <w:start w:val="1"/>
      <w:numFmt w:val="lowerRoman"/>
      <w:lvlText w:val="%3."/>
      <w:lvlJc w:val="right"/>
      <w:pPr>
        <w:ind w:left="2340" w:hanging="480"/>
      </w:pPr>
    </w:lvl>
    <w:lvl w:ilvl="3" w:tplc="0409000F" w:tentative="1">
      <w:start w:val="1"/>
      <w:numFmt w:val="decimal"/>
      <w:lvlText w:val="%4."/>
      <w:lvlJc w:val="left"/>
      <w:pPr>
        <w:ind w:left="28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0" w:hanging="480"/>
      </w:pPr>
    </w:lvl>
    <w:lvl w:ilvl="5" w:tplc="0409001B" w:tentative="1">
      <w:start w:val="1"/>
      <w:numFmt w:val="lowerRoman"/>
      <w:lvlText w:val="%6."/>
      <w:lvlJc w:val="right"/>
      <w:pPr>
        <w:ind w:left="3780" w:hanging="480"/>
      </w:pPr>
    </w:lvl>
    <w:lvl w:ilvl="6" w:tplc="0409000F" w:tentative="1">
      <w:start w:val="1"/>
      <w:numFmt w:val="decimal"/>
      <w:lvlText w:val="%7."/>
      <w:lvlJc w:val="left"/>
      <w:pPr>
        <w:ind w:left="42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0" w:hanging="480"/>
      </w:pPr>
    </w:lvl>
    <w:lvl w:ilvl="8" w:tplc="0409001B" w:tentative="1">
      <w:start w:val="1"/>
      <w:numFmt w:val="lowerRoman"/>
      <w:lvlText w:val="%9."/>
      <w:lvlJc w:val="right"/>
      <w:pPr>
        <w:ind w:left="5220" w:hanging="480"/>
      </w:pPr>
    </w:lvl>
  </w:abstractNum>
  <w:abstractNum w:abstractNumId="33" w15:restartNumberingAfterBreak="0">
    <w:nsid w:val="79A0417A"/>
    <w:multiLevelType w:val="hybridMultilevel"/>
    <w:tmpl w:val="32E6F022"/>
    <w:lvl w:ilvl="0" w:tplc="0409001B">
      <w:start w:val="1"/>
      <w:numFmt w:val="lowerRoman"/>
      <w:lvlText w:val="%1."/>
      <w:lvlJc w:val="righ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4" w15:restartNumberingAfterBreak="0">
    <w:nsid w:val="7A364CC3"/>
    <w:multiLevelType w:val="multilevel"/>
    <w:tmpl w:val="7A364CC3"/>
    <w:lvl w:ilvl="0" w:tentative="1">
      <w:start w:val="1"/>
      <w:numFmt w:val="bullet"/>
      <w:pStyle w:val="111"/>
      <w:lvlText w:val=""/>
      <w:lvlJc w:val="left"/>
      <w:pPr>
        <w:tabs>
          <w:tab w:val="left" w:pos="1320"/>
        </w:tabs>
        <w:ind w:left="132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tabs>
          <w:tab w:val="left" w:pos="1800"/>
        </w:tabs>
        <w:ind w:left="180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tabs>
          <w:tab w:val="left" w:pos="2280"/>
        </w:tabs>
        <w:ind w:left="228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2760"/>
        </w:tabs>
        <w:ind w:left="276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3240"/>
        </w:tabs>
        <w:ind w:left="324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3720"/>
        </w:tabs>
        <w:ind w:left="372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4200"/>
        </w:tabs>
        <w:ind w:left="420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4680"/>
        </w:tabs>
        <w:ind w:left="468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5160"/>
        </w:tabs>
        <w:ind w:left="5160" w:hanging="480"/>
      </w:pPr>
      <w:rPr>
        <w:rFonts w:ascii="Wingdings" w:hAnsi="Wingdings" w:hint="default"/>
      </w:rPr>
    </w:lvl>
  </w:abstractNum>
  <w:abstractNum w:abstractNumId="35" w15:restartNumberingAfterBreak="0">
    <w:nsid w:val="7A8104EB"/>
    <w:multiLevelType w:val="hybridMultilevel"/>
    <w:tmpl w:val="7BA004E4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7F3977C3"/>
    <w:multiLevelType w:val="multilevel"/>
    <w:tmpl w:val="7F3977C3"/>
    <w:lvl w:ilvl="0">
      <w:start w:val="1"/>
      <w:numFmt w:val="taiwaneseCountingThousand"/>
      <w:lvlText w:val="%1、"/>
      <w:lvlJc w:val="left"/>
      <w:pPr>
        <w:ind w:left="480" w:hanging="480"/>
      </w:pPr>
    </w:lvl>
    <w:lvl w:ilvl="1" w:tentative="1">
      <w:start w:val="1"/>
      <w:numFmt w:val="ideographTraditional"/>
      <w:lvlText w:val="%2、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ideographTraditional"/>
      <w:lvlText w:val="%5、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ideographTraditional"/>
      <w:lvlText w:val="%8、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34"/>
  </w:num>
  <w:num w:numId="3">
    <w:abstractNumId w:val="0"/>
  </w:num>
  <w:num w:numId="4">
    <w:abstractNumId w:val="29"/>
  </w:num>
  <w:num w:numId="5">
    <w:abstractNumId w:val="20"/>
  </w:num>
  <w:num w:numId="6">
    <w:abstractNumId w:val="1"/>
  </w:num>
  <w:num w:numId="7">
    <w:abstractNumId w:val="12"/>
  </w:num>
  <w:num w:numId="8">
    <w:abstractNumId w:val="5"/>
  </w:num>
  <w:num w:numId="9">
    <w:abstractNumId w:val="16"/>
  </w:num>
  <w:num w:numId="10">
    <w:abstractNumId w:val="24"/>
  </w:num>
  <w:num w:numId="11">
    <w:abstractNumId w:val="18"/>
  </w:num>
  <w:num w:numId="12">
    <w:abstractNumId w:val="10"/>
  </w:num>
  <w:num w:numId="13">
    <w:abstractNumId w:val="22"/>
  </w:num>
  <w:num w:numId="14">
    <w:abstractNumId w:val="36"/>
    <w:lvlOverride w:ilvl="0">
      <w:startOverride w:val="1"/>
    </w:lvlOverride>
  </w:num>
  <w:num w:numId="15">
    <w:abstractNumId w:val="21"/>
    <w:lvlOverride w:ilvl="0">
      <w:startOverride w:val="1"/>
    </w:lvlOverride>
  </w:num>
  <w:num w:numId="16">
    <w:abstractNumId w:val="17"/>
    <w:lvlOverride w:ilvl="0">
      <w:startOverride w:val="1"/>
    </w:lvlOverride>
  </w:num>
  <w:num w:numId="17">
    <w:abstractNumId w:val="28"/>
    <w:lvlOverride w:ilvl="0">
      <w:startOverride w:val="1"/>
    </w:lvlOverride>
  </w:num>
  <w:num w:numId="18">
    <w:abstractNumId w:val="7"/>
    <w:lvlOverride w:ilvl="0">
      <w:startOverride w:val="1"/>
    </w:lvlOverride>
  </w:num>
  <w:num w:numId="19">
    <w:abstractNumId w:val="11"/>
  </w:num>
  <w:num w:numId="20">
    <w:abstractNumId w:val="1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27"/>
  </w:num>
  <w:num w:numId="27">
    <w:abstractNumId w:val="25"/>
  </w:num>
  <w:num w:numId="28">
    <w:abstractNumId w:val="12"/>
  </w:num>
  <w:num w:numId="29">
    <w:abstractNumId w:val="31"/>
  </w:num>
  <w:num w:numId="30">
    <w:abstractNumId w:val="23"/>
  </w:num>
  <w:num w:numId="31">
    <w:abstractNumId w:val="6"/>
  </w:num>
  <w:num w:numId="32">
    <w:abstractNumId w:val="30"/>
  </w:num>
  <w:num w:numId="33">
    <w:abstractNumId w:val="9"/>
  </w:num>
  <w:num w:numId="34">
    <w:abstractNumId w:val="9"/>
  </w:num>
  <w:num w:numId="35">
    <w:abstractNumId w:val="9"/>
  </w:num>
  <w:num w:numId="36">
    <w:abstractNumId w:val="9"/>
  </w:num>
  <w:num w:numId="37">
    <w:abstractNumId w:val="35"/>
  </w:num>
  <w:num w:numId="38">
    <w:abstractNumId w:val="13"/>
  </w:num>
  <w:num w:numId="39">
    <w:abstractNumId w:val="26"/>
  </w:num>
  <w:num w:numId="40">
    <w:abstractNumId w:val="3"/>
  </w:num>
  <w:num w:numId="41">
    <w:abstractNumId w:val="33"/>
  </w:num>
  <w:num w:numId="42">
    <w:abstractNumId w:val="8"/>
  </w:num>
  <w:num w:numId="43">
    <w:abstractNumId w:val="2"/>
  </w:num>
  <w:num w:numId="44">
    <w:abstractNumId w:val="14"/>
  </w:num>
  <w:num w:numId="45">
    <w:abstractNumId w:val="15"/>
  </w:num>
  <w:num w:numId="46">
    <w:abstractNumId w:val="19"/>
  </w:num>
  <w:num w:numId="47">
    <w:abstractNumId w:val="32"/>
  </w:num>
  <w:num w:numId="48">
    <w:abstractNumId w:val="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hideSpellingErrors/>
  <w:attachedTemplate r:id="rId1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10241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D24"/>
    <w:rsid w:val="000029A9"/>
    <w:rsid w:val="00004F22"/>
    <w:rsid w:val="00012216"/>
    <w:rsid w:val="000126DE"/>
    <w:rsid w:val="00013643"/>
    <w:rsid w:val="00013D1B"/>
    <w:rsid w:val="00014620"/>
    <w:rsid w:val="00017E1C"/>
    <w:rsid w:val="00024D3E"/>
    <w:rsid w:val="00026EA7"/>
    <w:rsid w:val="0002771D"/>
    <w:rsid w:val="00033D4F"/>
    <w:rsid w:val="00033F69"/>
    <w:rsid w:val="000357B5"/>
    <w:rsid w:val="00040186"/>
    <w:rsid w:val="000430BF"/>
    <w:rsid w:val="000444FF"/>
    <w:rsid w:val="000445E2"/>
    <w:rsid w:val="00046A01"/>
    <w:rsid w:val="00047288"/>
    <w:rsid w:val="00050937"/>
    <w:rsid w:val="000525E6"/>
    <w:rsid w:val="00052B8F"/>
    <w:rsid w:val="000559B1"/>
    <w:rsid w:val="00060031"/>
    <w:rsid w:val="000608C9"/>
    <w:rsid w:val="000617C2"/>
    <w:rsid w:val="00065FD1"/>
    <w:rsid w:val="0006632E"/>
    <w:rsid w:val="0006760D"/>
    <w:rsid w:val="000702AB"/>
    <w:rsid w:val="000715E1"/>
    <w:rsid w:val="00074B74"/>
    <w:rsid w:val="00074E78"/>
    <w:rsid w:val="0007595F"/>
    <w:rsid w:val="00076210"/>
    <w:rsid w:val="000775B1"/>
    <w:rsid w:val="000802EA"/>
    <w:rsid w:val="00081F91"/>
    <w:rsid w:val="0008435A"/>
    <w:rsid w:val="000850CD"/>
    <w:rsid w:val="00087AEF"/>
    <w:rsid w:val="00091A91"/>
    <w:rsid w:val="00093D7C"/>
    <w:rsid w:val="000972AF"/>
    <w:rsid w:val="00097359"/>
    <w:rsid w:val="00097AD3"/>
    <w:rsid w:val="00097E1A"/>
    <w:rsid w:val="000A23CF"/>
    <w:rsid w:val="000A3892"/>
    <w:rsid w:val="000A4627"/>
    <w:rsid w:val="000A4FA0"/>
    <w:rsid w:val="000A551E"/>
    <w:rsid w:val="000B054E"/>
    <w:rsid w:val="000B13F5"/>
    <w:rsid w:val="000B1E02"/>
    <w:rsid w:val="000B2E1F"/>
    <w:rsid w:val="000B391B"/>
    <w:rsid w:val="000B4405"/>
    <w:rsid w:val="000B5F3D"/>
    <w:rsid w:val="000B7324"/>
    <w:rsid w:val="000C03CE"/>
    <w:rsid w:val="000C0EA2"/>
    <w:rsid w:val="000C1ADD"/>
    <w:rsid w:val="000C1B62"/>
    <w:rsid w:val="000C27DB"/>
    <w:rsid w:val="000C3BC1"/>
    <w:rsid w:val="000C430D"/>
    <w:rsid w:val="000C7BDD"/>
    <w:rsid w:val="000D14A0"/>
    <w:rsid w:val="000D1706"/>
    <w:rsid w:val="000D27E8"/>
    <w:rsid w:val="000D314D"/>
    <w:rsid w:val="000D36A2"/>
    <w:rsid w:val="000D3C98"/>
    <w:rsid w:val="000D6280"/>
    <w:rsid w:val="000D6B8F"/>
    <w:rsid w:val="000D7E44"/>
    <w:rsid w:val="000E08B7"/>
    <w:rsid w:val="000E0B54"/>
    <w:rsid w:val="000E280B"/>
    <w:rsid w:val="000E2DFF"/>
    <w:rsid w:val="000E59F4"/>
    <w:rsid w:val="000F2001"/>
    <w:rsid w:val="000F2FFB"/>
    <w:rsid w:val="000F4493"/>
    <w:rsid w:val="000F76A7"/>
    <w:rsid w:val="000F7F65"/>
    <w:rsid w:val="00100286"/>
    <w:rsid w:val="001017B1"/>
    <w:rsid w:val="00103026"/>
    <w:rsid w:val="00106D65"/>
    <w:rsid w:val="001104D8"/>
    <w:rsid w:val="00111886"/>
    <w:rsid w:val="00111C54"/>
    <w:rsid w:val="00112645"/>
    <w:rsid w:val="00112917"/>
    <w:rsid w:val="0011368A"/>
    <w:rsid w:val="00113ACE"/>
    <w:rsid w:val="00114193"/>
    <w:rsid w:val="001143F5"/>
    <w:rsid w:val="0011510E"/>
    <w:rsid w:val="0011524C"/>
    <w:rsid w:val="0011700E"/>
    <w:rsid w:val="00117203"/>
    <w:rsid w:val="00117F6C"/>
    <w:rsid w:val="00120109"/>
    <w:rsid w:val="0012078A"/>
    <w:rsid w:val="001214AC"/>
    <w:rsid w:val="001215F3"/>
    <w:rsid w:val="0012275C"/>
    <w:rsid w:val="00127EBF"/>
    <w:rsid w:val="00130DBD"/>
    <w:rsid w:val="0013138C"/>
    <w:rsid w:val="0013448A"/>
    <w:rsid w:val="00134A15"/>
    <w:rsid w:val="001367D9"/>
    <w:rsid w:val="00137612"/>
    <w:rsid w:val="0013772A"/>
    <w:rsid w:val="00137D5C"/>
    <w:rsid w:val="001419E5"/>
    <w:rsid w:val="00142036"/>
    <w:rsid w:val="00142AD0"/>
    <w:rsid w:val="00142EBD"/>
    <w:rsid w:val="001454C1"/>
    <w:rsid w:val="001464CA"/>
    <w:rsid w:val="001467C1"/>
    <w:rsid w:val="0014722F"/>
    <w:rsid w:val="00147EAF"/>
    <w:rsid w:val="001504CD"/>
    <w:rsid w:val="00150849"/>
    <w:rsid w:val="00152196"/>
    <w:rsid w:val="00152660"/>
    <w:rsid w:val="00152E7D"/>
    <w:rsid w:val="0015337B"/>
    <w:rsid w:val="00155E0F"/>
    <w:rsid w:val="00157446"/>
    <w:rsid w:val="00160525"/>
    <w:rsid w:val="00161139"/>
    <w:rsid w:val="00161D62"/>
    <w:rsid w:val="00163902"/>
    <w:rsid w:val="001641CA"/>
    <w:rsid w:val="001676F7"/>
    <w:rsid w:val="00167FD1"/>
    <w:rsid w:val="001700BA"/>
    <w:rsid w:val="0017072F"/>
    <w:rsid w:val="00171A7A"/>
    <w:rsid w:val="00172270"/>
    <w:rsid w:val="0017316E"/>
    <w:rsid w:val="00173BC6"/>
    <w:rsid w:val="00173F12"/>
    <w:rsid w:val="00173FFD"/>
    <w:rsid w:val="001741F9"/>
    <w:rsid w:val="001748D7"/>
    <w:rsid w:val="001753C1"/>
    <w:rsid w:val="0017548C"/>
    <w:rsid w:val="00175929"/>
    <w:rsid w:val="0017788C"/>
    <w:rsid w:val="00180141"/>
    <w:rsid w:val="00180403"/>
    <w:rsid w:val="0018119D"/>
    <w:rsid w:val="00183B31"/>
    <w:rsid w:val="001842F2"/>
    <w:rsid w:val="00184DA1"/>
    <w:rsid w:val="00186AC7"/>
    <w:rsid w:val="00186DEB"/>
    <w:rsid w:val="00190158"/>
    <w:rsid w:val="00190873"/>
    <w:rsid w:val="001918CC"/>
    <w:rsid w:val="001928EC"/>
    <w:rsid w:val="00192E6B"/>
    <w:rsid w:val="0019455C"/>
    <w:rsid w:val="00195F96"/>
    <w:rsid w:val="001970F8"/>
    <w:rsid w:val="001A07BD"/>
    <w:rsid w:val="001A1AB3"/>
    <w:rsid w:val="001A256A"/>
    <w:rsid w:val="001A7614"/>
    <w:rsid w:val="001A76DB"/>
    <w:rsid w:val="001B2C92"/>
    <w:rsid w:val="001B367D"/>
    <w:rsid w:val="001B3904"/>
    <w:rsid w:val="001B552C"/>
    <w:rsid w:val="001B5D5F"/>
    <w:rsid w:val="001C072D"/>
    <w:rsid w:val="001C0E84"/>
    <w:rsid w:val="001C1F82"/>
    <w:rsid w:val="001C30F7"/>
    <w:rsid w:val="001C3A44"/>
    <w:rsid w:val="001C443F"/>
    <w:rsid w:val="001C4899"/>
    <w:rsid w:val="001C5624"/>
    <w:rsid w:val="001C5CC6"/>
    <w:rsid w:val="001C63D3"/>
    <w:rsid w:val="001C77CC"/>
    <w:rsid w:val="001D1736"/>
    <w:rsid w:val="001D18AB"/>
    <w:rsid w:val="001D3AEC"/>
    <w:rsid w:val="001D4B46"/>
    <w:rsid w:val="001D5321"/>
    <w:rsid w:val="001D681F"/>
    <w:rsid w:val="001E010E"/>
    <w:rsid w:val="001E26E6"/>
    <w:rsid w:val="001E286E"/>
    <w:rsid w:val="001E39AC"/>
    <w:rsid w:val="001E5A56"/>
    <w:rsid w:val="001E5DE3"/>
    <w:rsid w:val="001E6AAF"/>
    <w:rsid w:val="001F38D7"/>
    <w:rsid w:val="001F5443"/>
    <w:rsid w:val="001F5848"/>
    <w:rsid w:val="00200751"/>
    <w:rsid w:val="0020156C"/>
    <w:rsid w:val="002016A3"/>
    <w:rsid w:val="00202FD4"/>
    <w:rsid w:val="0020410C"/>
    <w:rsid w:val="00204741"/>
    <w:rsid w:val="0020494C"/>
    <w:rsid w:val="00206417"/>
    <w:rsid w:val="0020713B"/>
    <w:rsid w:val="00210CC2"/>
    <w:rsid w:val="00212D06"/>
    <w:rsid w:val="002131F1"/>
    <w:rsid w:val="00214C85"/>
    <w:rsid w:val="00214CBC"/>
    <w:rsid w:val="00216BCD"/>
    <w:rsid w:val="00217654"/>
    <w:rsid w:val="00217718"/>
    <w:rsid w:val="00217B90"/>
    <w:rsid w:val="002202EC"/>
    <w:rsid w:val="002203C5"/>
    <w:rsid w:val="00221B8B"/>
    <w:rsid w:val="00221BB7"/>
    <w:rsid w:val="002228FC"/>
    <w:rsid w:val="00222CCC"/>
    <w:rsid w:val="00222FE9"/>
    <w:rsid w:val="0022364F"/>
    <w:rsid w:val="00225D9F"/>
    <w:rsid w:val="00232CE7"/>
    <w:rsid w:val="00233B24"/>
    <w:rsid w:val="00234E05"/>
    <w:rsid w:val="00235AF2"/>
    <w:rsid w:val="00236532"/>
    <w:rsid w:val="00236960"/>
    <w:rsid w:val="0024085A"/>
    <w:rsid w:val="00242E02"/>
    <w:rsid w:val="0024588A"/>
    <w:rsid w:val="00246097"/>
    <w:rsid w:val="002461E5"/>
    <w:rsid w:val="00246B85"/>
    <w:rsid w:val="00247D13"/>
    <w:rsid w:val="002508FA"/>
    <w:rsid w:val="00251595"/>
    <w:rsid w:val="00251B08"/>
    <w:rsid w:val="00252A40"/>
    <w:rsid w:val="00252DAB"/>
    <w:rsid w:val="0025329E"/>
    <w:rsid w:val="002557F9"/>
    <w:rsid w:val="002565EC"/>
    <w:rsid w:val="00260C10"/>
    <w:rsid w:val="002611D4"/>
    <w:rsid w:val="00262050"/>
    <w:rsid w:val="0026291E"/>
    <w:rsid w:val="0026296C"/>
    <w:rsid w:val="002636F7"/>
    <w:rsid w:val="002646D8"/>
    <w:rsid w:val="0026505A"/>
    <w:rsid w:val="0026527E"/>
    <w:rsid w:val="002654E0"/>
    <w:rsid w:val="002666A1"/>
    <w:rsid w:val="0026690D"/>
    <w:rsid w:val="00267F05"/>
    <w:rsid w:val="0027089C"/>
    <w:rsid w:val="002708AC"/>
    <w:rsid w:val="002709F1"/>
    <w:rsid w:val="00270DEF"/>
    <w:rsid w:val="00273AA9"/>
    <w:rsid w:val="00273D23"/>
    <w:rsid w:val="00274668"/>
    <w:rsid w:val="00274E56"/>
    <w:rsid w:val="00275CD9"/>
    <w:rsid w:val="002776A2"/>
    <w:rsid w:val="002776CD"/>
    <w:rsid w:val="00277CE8"/>
    <w:rsid w:val="00280BD7"/>
    <w:rsid w:val="00280EE5"/>
    <w:rsid w:val="00282517"/>
    <w:rsid w:val="00286823"/>
    <w:rsid w:val="002913E0"/>
    <w:rsid w:val="0029172F"/>
    <w:rsid w:val="00291B08"/>
    <w:rsid w:val="002A0634"/>
    <w:rsid w:val="002A124C"/>
    <w:rsid w:val="002A15E4"/>
    <w:rsid w:val="002A29DC"/>
    <w:rsid w:val="002A2E84"/>
    <w:rsid w:val="002A39F2"/>
    <w:rsid w:val="002A47F9"/>
    <w:rsid w:val="002A5066"/>
    <w:rsid w:val="002A5C90"/>
    <w:rsid w:val="002A6E47"/>
    <w:rsid w:val="002B06CA"/>
    <w:rsid w:val="002B13A7"/>
    <w:rsid w:val="002B3879"/>
    <w:rsid w:val="002B5810"/>
    <w:rsid w:val="002B583D"/>
    <w:rsid w:val="002B5FA3"/>
    <w:rsid w:val="002B7222"/>
    <w:rsid w:val="002C157E"/>
    <w:rsid w:val="002C1626"/>
    <w:rsid w:val="002C190B"/>
    <w:rsid w:val="002C1C94"/>
    <w:rsid w:val="002C25D2"/>
    <w:rsid w:val="002C31CD"/>
    <w:rsid w:val="002C4EA9"/>
    <w:rsid w:val="002C5F05"/>
    <w:rsid w:val="002C6D7A"/>
    <w:rsid w:val="002D1E40"/>
    <w:rsid w:val="002D3002"/>
    <w:rsid w:val="002D321D"/>
    <w:rsid w:val="002D3850"/>
    <w:rsid w:val="002D4D29"/>
    <w:rsid w:val="002D532A"/>
    <w:rsid w:val="002E063F"/>
    <w:rsid w:val="002E191A"/>
    <w:rsid w:val="002E27A7"/>
    <w:rsid w:val="002E2A4C"/>
    <w:rsid w:val="002E3070"/>
    <w:rsid w:val="002E6029"/>
    <w:rsid w:val="002F0341"/>
    <w:rsid w:val="002F273F"/>
    <w:rsid w:val="002F3C2D"/>
    <w:rsid w:val="002F635D"/>
    <w:rsid w:val="002F63FC"/>
    <w:rsid w:val="002F7680"/>
    <w:rsid w:val="00300CDA"/>
    <w:rsid w:val="00302693"/>
    <w:rsid w:val="00302CCB"/>
    <w:rsid w:val="00304094"/>
    <w:rsid w:val="00304176"/>
    <w:rsid w:val="00306452"/>
    <w:rsid w:val="00307494"/>
    <w:rsid w:val="00307880"/>
    <w:rsid w:val="0031109C"/>
    <w:rsid w:val="00313857"/>
    <w:rsid w:val="00314915"/>
    <w:rsid w:val="00315B12"/>
    <w:rsid w:val="00315F89"/>
    <w:rsid w:val="00317750"/>
    <w:rsid w:val="003219E1"/>
    <w:rsid w:val="00321DC3"/>
    <w:rsid w:val="00324934"/>
    <w:rsid w:val="00325CF3"/>
    <w:rsid w:val="00325D48"/>
    <w:rsid w:val="00327604"/>
    <w:rsid w:val="00331AA3"/>
    <w:rsid w:val="00332A6C"/>
    <w:rsid w:val="00332DC3"/>
    <w:rsid w:val="00332FB9"/>
    <w:rsid w:val="00334203"/>
    <w:rsid w:val="00336568"/>
    <w:rsid w:val="003403F7"/>
    <w:rsid w:val="003422E9"/>
    <w:rsid w:val="003437C3"/>
    <w:rsid w:val="003439D8"/>
    <w:rsid w:val="00343E36"/>
    <w:rsid w:val="0034571A"/>
    <w:rsid w:val="00347EAA"/>
    <w:rsid w:val="00347ED5"/>
    <w:rsid w:val="00351951"/>
    <w:rsid w:val="00351E47"/>
    <w:rsid w:val="003521C7"/>
    <w:rsid w:val="00352286"/>
    <w:rsid w:val="00352B0A"/>
    <w:rsid w:val="00353C3C"/>
    <w:rsid w:val="003548DA"/>
    <w:rsid w:val="003549ED"/>
    <w:rsid w:val="00354AFF"/>
    <w:rsid w:val="00355324"/>
    <w:rsid w:val="00356374"/>
    <w:rsid w:val="003608C9"/>
    <w:rsid w:val="00360A2C"/>
    <w:rsid w:val="00362350"/>
    <w:rsid w:val="00362676"/>
    <w:rsid w:val="00362F50"/>
    <w:rsid w:val="003632D2"/>
    <w:rsid w:val="00366FFD"/>
    <w:rsid w:val="00367055"/>
    <w:rsid w:val="0036752C"/>
    <w:rsid w:val="00367815"/>
    <w:rsid w:val="00372ACC"/>
    <w:rsid w:val="00373919"/>
    <w:rsid w:val="00376F21"/>
    <w:rsid w:val="0037718D"/>
    <w:rsid w:val="0038067E"/>
    <w:rsid w:val="003810A3"/>
    <w:rsid w:val="003817CD"/>
    <w:rsid w:val="003826EF"/>
    <w:rsid w:val="00382E7F"/>
    <w:rsid w:val="00383151"/>
    <w:rsid w:val="00383178"/>
    <w:rsid w:val="00384292"/>
    <w:rsid w:val="00384B09"/>
    <w:rsid w:val="00390926"/>
    <w:rsid w:val="00392503"/>
    <w:rsid w:val="00392673"/>
    <w:rsid w:val="003927A7"/>
    <w:rsid w:val="003929E3"/>
    <w:rsid w:val="00392BFF"/>
    <w:rsid w:val="0039408E"/>
    <w:rsid w:val="0039727A"/>
    <w:rsid w:val="003A005E"/>
    <w:rsid w:val="003A19C3"/>
    <w:rsid w:val="003A4438"/>
    <w:rsid w:val="003A4653"/>
    <w:rsid w:val="003A4865"/>
    <w:rsid w:val="003A5409"/>
    <w:rsid w:val="003A5B5D"/>
    <w:rsid w:val="003A66B5"/>
    <w:rsid w:val="003A6A72"/>
    <w:rsid w:val="003A7A11"/>
    <w:rsid w:val="003B2261"/>
    <w:rsid w:val="003B2D1E"/>
    <w:rsid w:val="003B33CE"/>
    <w:rsid w:val="003C0D71"/>
    <w:rsid w:val="003C29A1"/>
    <w:rsid w:val="003C3CAF"/>
    <w:rsid w:val="003C7897"/>
    <w:rsid w:val="003D1BFD"/>
    <w:rsid w:val="003D3CBD"/>
    <w:rsid w:val="003D4284"/>
    <w:rsid w:val="003D5F2A"/>
    <w:rsid w:val="003D6A1D"/>
    <w:rsid w:val="003D6B7F"/>
    <w:rsid w:val="003D7316"/>
    <w:rsid w:val="003E1754"/>
    <w:rsid w:val="003E5C2D"/>
    <w:rsid w:val="003E653C"/>
    <w:rsid w:val="003E6540"/>
    <w:rsid w:val="003E78CB"/>
    <w:rsid w:val="003F0FBC"/>
    <w:rsid w:val="003F14EB"/>
    <w:rsid w:val="003F304C"/>
    <w:rsid w:val="003F3481"/>
    <w:rsid w:val="003F4B1D"/>
    <w:rsid w:val="0040150C"/>
    <w:rsid w:val="00401F01"/>
    <w:rsid w:val="00402E1D"/>
    <w:rsid w:val="004067F8"/>
    <w:rsid w:val="0040783E"/>
    <w:rsid w:val="00412BDE"/>
    <w:rsid w:val="0041404A"/>
    <w:rsid w:val="004211F6"/>
    <w:rsid w:val="00421CD9"/>
    <w:rsid w:val="00421E52"/>
    <w:rsid w:val="00422143"/>
    <w:rsid w:val="00422295"/>
    <w:rsid w:val="00422D41"/>
    <w:rsid w:val="00425BEA"/>
    <w:rsid w:val="0042712A"/>
    <w:rsid w:val="004276D1"/>
    <w:rsid w:val="00427F8D"/>
    <w:rsid w:val="00432AB8"/>
    <w:rsid w:val="00432F3B"/>
    <w:rsid w:val="00433010"/>
    <w:rsid w:val="004336CE"/>
    <w:rsid w:val="00435E4E"/>
    <w:rsid w:val="004369B5"/>
    <w:rsid w:val="004400F1"/>
    <w:rsid w:val="00441D6E"/>
    <w:rsid w:val="00442016"/>
    <w:rsid w:val="00442942"/>
    <w:rsid w:val="0044359B"/>
    <w:rsid w:val="00443B63"/>
    <w:rsid w:val="00443BD7"/>
    <w:rsid w:val="00444D69"/>
    <w:rsid w:val="00445C31"/>
    <w:rsid w:val="00447A52"/>
    <w:rsid w:val="00453054"/>
    <w:rsid w:val="004538E2"/>
    <w:rsid w:val="00453C48"/>
    <w:rsid w:val="004552E9"/>
    <w:rsid w:val="0045631A"/>
    <w:rsid w:val="00457304"/>
    <w:rsid w:val="004576C5"/>
    <w:rsid w:val="0046074E"/>
    <w:rsid w:val="004624BA"/>
    <w:rsid w:val="00462B3E"/>
    <w:rsid w:val="00463C10"/>
    <w:rsid w:val="00466DB7"/>
    <w:rsid w:val="004706F6"/>
    <w:rsid w:val="00471A23"/>
    <w:rsid w:val="004722F3"/>
    <w:rsid w:val="004725C9"/>
    <w:rsid w:val="00472E5C"/>
    <w:rsid w:val="00473FA7"/>
    <w:rsid w:val="0047462D"/>
    <w:rsid w:val="0047482E"/>
    <w:rsid w:val="00474E21"/>
    <w:rsid w:val="0047606F"/>
    <w:rsid w:val="004800E1"/>
    <w:rsid w:val="004805A3"/>
    <w:rsid w:val="00481644"/>
    <w:rsid w:val="0048390C"/>
    <w:rsid w:val="00483913"/>
    <w:rsid w:val="00484D74"/>
    <w:rsid w:val="004865E5"/>
    <w:rsid w:val="00487097"/>
    <w:rsid w:val="004871F8"/>
    <w:rsid w:val="0048730E"/>
    <w:rsid w:val="00487FD9"/>
    <w:rsid w:val="004928F9"/>
    <w:rsid w:val="00492C62"/>
    <w:rsid w:val="00493F2B"/>
    <w:rsid w:val="00494943"/>
    <w:rsid w:val="00495A53"/>
    <w:rsid w:val="00497F2C"/>
    <w:rsid w:val="004A1129"/>
    <w:rsid w:val="004A27AF"/>
    <w:rsid w:val="004A4563"/>
    <w:rsid w:val="004A5121"/>
    <w:rsid w:val="004A55D7"/>
    <w:rsid w:val="004A7000"/>
    <w:rsid w:val="004A7254"/>
    <w:rsid w:val="004A7A16"/>
    <w:rsid w:val="004B071C"/>
    <w:rsid w:val="004B1032"/>
    <w:rsid w:val="004B13C1"/>
    <w:rsid w:val="004B19F9"/>
    <w:rsid w:val="004B1B14"/>
    <w:rsid w:val="004B221D"/>
    <w:rsid w:val="004B2630"/>
    <w:rsid w:val="004B2A28"/>
    <w:rsid w:val="004B3584"/>
    <w:rsid w:val="004B4343"/>
    <w:rsid w:val="004B438A"/>
    <w:rsid w:val="004B481C"/>
    <w:rsid w:val="004B5A06"/>
    <w:rsid w:val="004B617E"/>
    <w:rsid w:val="004B662E"/>
    <w:rsid w:val="004B6FE8"/>
    <w:rsid w:val="004C08CD"/>
    <w:rsid w:val="004C35CE"/>
    <w:rsid w:val="004C5969"/>
    <w:rsid w:val="004D0BC1"/>
    <w:rsid w:val="004D273F"/>
    <w:rsid w:val="004D2D3F"/>
    <w:rsid w:val="004D5C2A"/>
    <w:rsid w:val="004E0456"/>
    <w:rsid w:val="004E10BB"/>
    <w:rsid w:val="004E1701"/>
    <w:rsid w:val="004E2250"/>
    <w:rsid w:val="004E39EC"/>
    <w:rsid w:val="004E41C1"/>
    <w:rsid w:val="004E471D"/>
    <w:rsid w:val="004F1270"/>
    <w:rsid w:val="004F1709"/>
    <w:rsid w:val="004F2896"/>
    <w:rsid w:val="004F6373"/>
    <w:rsid w:val="004F7F60"/>
    <w:rsid w:val="00500DB8"/>
    <w:rsid w:val="0050137C"/>
    <w:rsid w:val="00501FD3"/>
    <w:rsid w:val="00502232"/>
    <w:rsid w:val="005036B7"/>
    <w:rsid w:val="00504408"/>
    <w:rsid w:val="00505148"/>
    <w:rsid w:val="005056CD"/>
    <w:rsid w:val="0050756C"/>
    <w:rsid w:val="00507C61"/>
    <w:rsid w:val="005105DC"/>
    <w:rsid w:val="00510961"/>
    <w:rsid w:val="005114AD"/>
    <w:rsid w:val="00511AD3"/>
    <w:rsid w:val="00512856"/>
    <w:rsid w:val="0051307D"/>
    <w:rsid w:val="00515F73"/>
    <w:rsid w:val="00521539"/>
    <w:rsid w:val="00522117"/>
    <w:rsid w:val="00522E48"/>
    <w:rsid w:val="0052399B"/>
    <w:rsid w:val="00526AF8"/>
    <w:rsid w:val="005277C1"/>
    <w:rsid w:val="00531055"/>
    <w:rsid w:val="00531470"/>
    <w:rsid w:val="0053210E"/>
    <w:rsid w:val="005350AF"/>
    <w:rsid w:val="00535874"/>
    <w:rsid w:val="00535B29"/>
    <w:rsid w:val="00536902"/>
    <w:rsid w:val="005375FC"/>
    <w:rsid w:val="00540877"/>
    <w:rsid w:val="00541A53"/>
    <w:rsid w:val="00542509"/>
    <w:rsid w:val="00542D80"/>
    <w:rsid w:val="005439E9"/>
    <w:rsid w:val="00543D6B"/>
    <w:rsid w:val="005452C7"/>
    <w:rsid w:val="00547C27"/>
    <w:rsid w:val="00547FC0"/>
    <w:rsid w:val="0055351A"/>
    <w:rsid w:val="00553570"/>
    <w:rsid w:val="00557365"/>
    <w:rsid w:val="005635FE"/>
    <w:rsid w:val="00564C5E"/>
    <w:rsid w:val="00565F4C"/>
    <w:rsid w:val="00566BDD"/>
    <w:rsid w:val="0057017F"/>
    <w:rsid w:val="005704B3"/>
    <w:rsid w:val="0057250C"/>
    <w:rsid w:val="00573E1C"/>
    <w:rsid w:val="0057420D"/>
    <w:rsid w:val="00576D34"/>
    <w:rsid w:val="00577D8A"/>
    <w:rsid w:val="00580376"/>
    <w:rsid w:val="00580B45"/>
    <w:rsid w:val="00580E41"/>
    <w:rsid w:val="005825F9"/>
    <w:rsid w:val="00583A63"/>
    <w:rsid w:val="00585313"/>
    <w:rsid w:val="00587EB7"/>
    <w:rsid w:val="00590144"/>
    <w:rsid w:val="00590F2A"/>
    <w:rsid w:val="00592DA8"/>
    <w:rsid w:val="00593A1A"/>
    <w:rsid w:val="005952E5"/>
    <w:rsid w:val="005979ED"/>
    <w:rsid w:val="005A16C2"/>
    <w:rsid w:val="005A16F2"/>
    <w:rsid w:val="005A2152"/>
    <w:rsid w:val="005A2A96"/>
    <w:rsid w:val="005A5E2E"/>
    <w:rsid w:val="005A6438"/>
    <w:rsid w:val="005A6BB2"/>
    <w:rsid w:val="005A7287"/>
    <w:rsid w:val="005A78C7"/>
    <w:rsid w:val="005A7AF7"/>
    <w:rsid w:val="005B1B21"/>
    <w:rsid w:val="005B38A5"/>
    <w:rsid w:val="005B425B"/>
    <w:rsid w:val="005B4324"/>
    <w:rsid w:val="005B4BDE"/>
    <w:rsid w:val="005B5068"/>
    <w:rsid w:val="005B6F85"/>
    <w:rsid w:val="005B7C9E"/>
    <w:rsid w:val="005C0B5C"/>
    <w:rsid w:val="005C16A8"/>
    <w:rsid w:val="005C3AE3"/>
    <w:rsid w:val="005C4919"/>
    <w:rsid w:val="005C57A8"/>
    <w:rsid w:val="005C6046"/>
    <w:rsid w:val="005C7576"/>
    <w:rsid w:val="005D0151"/>
    <w:rsid w:val="005D0A4A"/>
    <w:rsid w:val="005D2F82"/>
    <w:rsid w:val="005D515A"/>
    <w:rsid w:val="005E0313"/>
    <w:rsid w:val="005E0C77"/>
    <w:rsid w:val="005E0E29"/>
    <w:rsid w:val="005E1FAE"/>
    <w:rsid w:val="005E31C3"/>
    <w:rsid w:val="005E5403"/>
    <w:rsid w:val="005E6BB7"/>
    <w:rsid w:val="005E6C66"/>
    <w:rsid w:val="005F01A1"/>
    <w:rsid w:val="005F08A4"/>
    <w:rsid w:val="005F36A7"/>
    <w:rsid w:val="005F4272"/>
    <w:rsid w:val="006001E6"/>
    <w:rsid w:val="006012D5"/>
    <w:rsid w:val="00602458"/>
    <w:rsid w:val="006048DC"/>
    <w:rsid w:val="00606164"/>
    <w:rsid w:val="00606DBB"/>
    <w:rsid w:val="00607321"/>
    <w:rsid w:val="00607ED5"/>
    <w:rsid w:val="00610619"/>
    <w:rsid w:val="00610B64"/>
    <w:rsid w:val="0061109A"/>
    <w:rsid w:val="00611715"/>
    <w:rsid w:val="00611BDE"/>
    <w:rsid w:val="006129A0"/>
    <w:rsid w:val="00614BB2"/>
    <w:rsid w:val="00614FE6"/>
    <w:rsid w:val="00622B47"/>
    <w:rsid w:val="0062356F"/>
    <w:rsid w:val="006237B6"/>
    <w:rsid w:val="0062380F"/>
    <w:rsid w:val="00623DB6"/>
    <w:rsid w:val="0062447F"/>
    <w:rsid w:val="00624E88"/>
    <w:rsid w:val="00626D20"/>
    <w:rsid w:val="00631824"/>
    <w:rsid w:val="00631854"/>
    <w:rsid w:val="00632CD3"/>
    <w:rsid w:val="006361A0"/>
    <w:rsid w:val="0063659F"/>
    <w:rsid w:val="0063723B"/>
    <w:rsid w:val="006413BB"/>
    <w:rsid w:val="0064270A"/>
    <w:rsid w:val="006436AB"/>
    <w:rsid w:val="006471A1"/>
    <w:rsid w:val="00651A87"/>
    <w:rsid w:val="006527C9"/>
    <w:rsid w:val="00654366"/>
    <w:rsid w:val="00655837"/>
    <w:rsid w:val="00660522"/>
    <w:rsid w:val="00660B14"/>
    <w:rsid w:val="006639E7"/>
    <w:rsid w:val="00664E05"/>
    <w:rsid w:val="0066518D"/>
    <w:rsid w:val="0066712E"/>
    <w:rsid w:val="0067030A"/>
    <w:rsid w:val="00671309"/>
    <w:rsid w:val="006722DE"/>
    <w:rsid w:val="00672997"/>
    <w:rsid w:val="00680305"/>
    <w:rsid w:val="00681948"/>
    <w:rsid w:val="00681C25"/>
    <w:rsid w:val="00683CF8"/>
    <w:rsid w:val="00684B68"/>
    <w:rsid w:val="00685A1D"/>
    <w:rsid w:val="00685EE2"/>
    <w:rsid w:val="00685F17"/>
    <w:rsid w:val="00686B00"/>
    <w:rsid w:val="0069030D"/>
    <w:rsid w:val="00690C24"/>
    <w:rsid w:val="00690D7F"/>
    <w:rsid w:val="00690F25"/>
    <w:rsid w:val="00692794"/>
    <w:rsid w:val="006927C6"/>
    <w:rsid w:val="00692F2C"/>
    <w:rsid w:val="0069394E"/>
    <w:rsid w:val="00695F54"/>
    <w:rsid w:val="0069721C"/>
    <w:rsid w:val="006973BE"/>
    <w:rsid w:val="00697754"/>
    <w:rsid w:val="006A0CB2"/>
    <w:rsid w:val="006A1B77"/>
    <w:rsid w:val="006A2742"/>
    <w:rsid w:val="006A3A1A"/>
    <w:rsid w:val="006A3E7C"/>
    <w:rsid w:val="006A4FB0"/>
    <w:rsid w:val="006A5248"/>
    <w:rsid w:val="006A5A21"/>
    <w:rsid w:val="006A79A5"/>
    <w:rsid w:val="006A7BA3"/>
    <w:rsid w:val="006B02A6"/>
    <w:rsid w:val="006B0E55"/>
    <w:rsid w:val="006B26FF"/>
    <w:rsid w:val="006B3FAC"/>
    <w:rsid w:val="006B5423"/>
    <w:rsid w:val="006B658D"/>
    <w:rsid w:val="006B6E22"/>
    <w:rsid w:val="006C090E"/>
    <w:rsid w:val="006C162C"/>
    <w:rsid w:val="006C278E"/>
    <w:rsid w:val="006C2EA8"/>
    <w:rsid w:val="006C51D1"/>
    <w:rsid w:val="006C5C92"/>
    <w:rsid w:val="006C7B20"/>
    <w:rsid w:val="006D1673"/>
    <w:rsid w:val="006D30D3"/>
    <w:rsid w:val="006D4C9A"/>
    <w:rsid w:val="006D608D"/>
    <w:rsid w:val="006E06EC"/>
    <w:rsid w:val="006E26E6"/>
    <w:rsid w:val="006E387A"/>
    <w:rsid w:val="006E3C0C"/>
    <w:rsid w:val="006E5142"/>
    <w:rsid w:val="006E6600"/>
    <w:rsid w:val="006E7791"/>
    <w:rsid w:val="006F144B"/>
    <w:rsid w:val="006F2C23"/>
    <w:rsid w:val="006F3C0C"/>
    <w:rsid w:val="00701009"/>
    <w:rsid w:val="0070312F"/>
    <w:rsid w:val="007037D9"/>
    <w:rsid w:val="0070425A"/>
    <w:rsid w:val="007042B2"/>
    <w:rsid w:val="007044EE"/>
    <w:rsid w:val="00707E3C"/>
    <w:rsid w:val="00710738"/>
    <w:rsid w:val="0071266A"/>
    <w:rsid w:val="007147D6"/>
    <w:rsid w:val="0071487D"/>
    <w:rsid w:val="00715611"/>
    <w:rsid w:val="00715652"/>
    <w:rsid w:val="00716C08"/>
    <w:rsid w:val="007218C6"/>
    <w:rsid w:val="007230E9"/>
    <w:rsid w:val="007249F9"/>
    <w:rsid w:val="007262EE"/>
    <w:rsid w:val="0072691F"/>
    <w:rsid w:val="007270BA"/>
    <w:rsid w:val="00727561"/>
    <w:rsid w:val="00727A8F"/>
    <w:rsid w:val="00727DF6"/>
    <w:rsid w:val="007317D0"/>
    <w:rsid w:val="00733B80"/>
    <w:rsid w:val="00734135"/>
    <w:rsid w:val="00734C7D"/>
    <w:rsid w:val="00734F67"/>
    <w:rsid w:val="0074076B"/>
    <w:rsid w:val="0074210A"/>
    <w:rsid w:val="007424C1"/>
    <w:rsid w:val="00743DA9"/>
    <w:rsid w:val="00744374"/>
    <w:rsid w:val="007443D9"/>
    <w:rsid w:val="007458F4"/>
    <w:rsid w:val="0074618F"/>
    <w:rsid w:val="00746BDB"/>
    <w:rsid w:val="007475A2"/>
    <w:rsid w:val="00747B48"/>
    <w:rsid w:val="00750EAA"/>
    <w:rsid w:val="0075149E"/>
    <w:rsid w:val="00752AB7"/>
    <w:rsid w:val="0075323D"/>
    <w:rsid w:val="007532C8"/>
    <w:rsid w:val="00755D07"/>
    <w:rsid w:val="007567B4"/>
    <w:rsid w:val="007601C4"/>
    <w:rsid w:val="00760A3B"/>
    <w:rsid w:val="00763987"/>
    <w:rsid w:val="00763F6B"/>
    <w:rsid w:val="00767E79"/>
    <w:rsid w:val="00772EC8"/>
    <w:rsid w:val="0077315C"/>
    <w:rsid w:val="007746AF"/>
    <w:rsid w:val="00774CE8"/>
    <w:rsid w:val="00783878"/>
    <w:rsid w:val="00784170"/>
    <w:rsid w:val="00784350"/>
    <w:rsid w:val="00784A56"/>
    <w:rsid w:val="0078667C"/>
    <w:rsid w:val="00787024"/>
    <w:rsid w:val="007877AA"/>
    <w:rsid w:val="00792C6E"/>
    <w:rsid w:val="00795434"/>
    <w:rsid w:val="007971F2"/>
    <w:rsid w:val="00797F16"/>
    <w:rsid w:val="007A01BA"/>
    <w:rsid w:val="007A034F"/>
    <w:rsid w:val="007A256A"/>
    <w:rsid w:val="007A2C68"/>
    <w:rsid w:val="007A351F"/>
    <w:rsid w:val="007A55C9"/>
    <w:rsid w:val="007A5B6E"/>
    <w:rsid w:val="007A633C"/>
    <w:rsid w:val="007A6EAB"/>
    <w:rsid w:val="007B0268"/>
    <w:rsid w:val="007B0EB8"/>
    <w:rsid w:val="007B1854"/>
    <w:rsid w:val="007B335C"/>
    <w:rsid w:val="007B3C2C"/>
    <w:rsid w:val="007B4A90"/>
    <w:rsid w:val="007B4F71"/>
    <w:rsid w:val="007B5164"/>
    <w:rsid w:val="007B658C"/>
    <w:rsid w:val="007C14E4"/>
    <w:rsid w:val="007C1D7E"/>
    <w:rsid w:val="007C2318"/>
    <w:rsid w:val="007C35D6"/>
    <w:rsid w:val="007C7C29"/>
    <w:rsid w:val="007D036B"/>
    <w:rsid w:val="007D08C1"/>
    <w:rsid w:val="007D15AD"/>
    <w:rsid w:val="007D4FBA"/>
    <w:rsid w:val="007D54F3"/>
    <w:rsid w:val="007D583D"/>
    <w:rsid w:val="007E04AC"/>
    <w:rsid w:val="007E0ACD"/>
    <w:rsid w:val="007E20E2"/>
    <w:rsid w:val="007E432F"/>
    <w:rsid w:val="007E5414"/>
    <w:rsid w:val="007E60DE"/>
    <w:rsid w:val="007E783C"/>
    <w:rsid w:val="007E7AAC"/>
    <w:rsid w:val="007F1047"/>
    <w:rsid w:val="007F1124"/>
    <w:rsid w:val="007F2D97"/>
    <w:rsid w:val="007F2F6D"/>
    <w:rsid w:val="007F7A7F"/>
    <w:rsid w:val="007F7B50"/>
    <w:rsid w:val="007F7F49"/>
    <w:rsid w:val="00800059"/>
    <w:rsid w:val="008016FD"/>
    <w:rsid w:val="00804369"/>
    <w:rsid w:val="0080465A"/>
    <w:rsid w:val="00806B76"/>
    <w:rsid w:val="00806D60"/>
    <w:rsid w:val="008107F5"/>
    <w:rsid w:val="00810894"/>
    <w:rsid w:val="00811106"/>
    <w:rsid w:val="0081142D"/>
    <w:rsid w:val="00811ED3"/>
    <w:rsid w:val="008122BC"/>
    <w:rsid w:val="008136F9"/>
    <w:rsid w:val="0081442E"/>
    <w:rsid w:val="008173BB"/>
    <w:rsid w:val="0081741C"/>
    <w:rsid w:val="00817835"/>
    <w:rsid w:val="0082013D"/>
    <w:rsid w:val="0082239D"/>
    <w:rsid w:val="00824349"/>
    <w:rsid w:val="0082480B"/>
    <w:rsid w:val="0082543C"/>
    <w:rsid w:val="00826741"/>
    <w:rsid w:val="00826F18"/>
    <w:rsid w:val="008273E9"/>
    <w:rsid w:val="0083134D"/>
    <w:rsid w:val="0083196C"/>
    <w:rsid w:val="00833844"/>
    <w:rsid w:val="00833AE0"/>
    <w:rsid w:val="00834B52"/>
    <w:rsid w:val="0083517B"/>
    <w:rsid w:val="00835393"/>
    <w:rsid w:val="008353C0"/>
    <w:rsid w:val="00835FCE"/>
    <w:rsid w:val="008372CC"/>
    <w:rsid w:val="0083755B"/>
    <w:rsid w:val="008402F8"/>
    <w:rsid w:val="0084380A"/>
    <w:rsid w:val="0084582F"/>
    <w:rsid w:val="00845F48"/>
    <w:rsid w:val="00846299"/>
    <w:rsid w:val="00847506"/>
    <w:rsid w:val="008527A9"/>
    <w:rsid w:val="008529C5"/>
    <w:rsid w:val="00852F9A"/>
    <w:rsid w:val="00852FF6"/>
    <w:rsid w:val="008535BF"/>
    <w:rsid w:val="00854888"/>
    <w:rsid w:val="00856CF3"/>
    <w:rsid w:val="00856E66"/>
    <w:rsid w:val="008600DB"/>
    <w:rsid w:val="00860706"/>
    <w:rsid w:val="00860747"/>
    <w:rsid w:val="00861090"/>
    <w:rsid w:val="0086174E"/>
    <w:rsid w:val="00861DA6"/>
    <w:rsid w:val="00864933"/>
    <w:rsid w:val="00867521"/>
    <w:rsid w:val="008676F0"/>
    <w:rsid w:val="008736F8"/>
    <w:rsid w:val="00874CC1"/>
    <w:rsid w:val="00875B44"/>
    <w:rsid w:val="0087716D"/>
    <w:rsid w:val="008772E6"/>
    <w:rsid w:val="00877E57"/>
    <w:rsid w:val="0088054A"/>
    <w:rsid w:val="00881354"/>
    <w:rsid w:val="008816D7"/>
    <w:rsid w:val="00883C7D"/>
    <w:rsid w:val="00885EDB"/>
    <w:rsid w:val="008865E4"/>
    <w:rsid w:val="00894843"/>
    <w:rsid w:val="00894CD2"/>
    <w:rsid w:val="008960C8"/>
    <w:rsid w:val="00897114"/>
    <w:rsid w:val="0089733D"/>
    <w:rsid w:val="008A25BA"/>
    <w:rsid w:val="008A25CF"/>
    <w:rsid w:val="008A5C7B"/>
    <w:rsid w:val="008B06D6"/>
    <w:rsid w:val="008B0923"/>
    <w:rsid w:val="008B13E8"/>
    <w:rsid w:val="008B21C8"/>
    <w:rsid w:val="008B2AA7"/>
    <w:rsid w:val="008B2ED9"/>
    <w:rsid w:val="008B3F9B"/>
    <w:rsid w:val="008B517B"/>
    <w:rsid w:val="008B5ADE"/>
    <w:rsid w:val="008B66CA"/>
    <w:rsid w:val="008C13F2"/>
    <w:rsid w:val="008C18D8"/>
    <w:rsid w:val="008C21A2"/>
    <w:rsid w:val="008C256A"/>
    <w:rsid w:val="008C2FF7"/>
    <w:rsid w:val="008C4943"/>
    <w:rsid w:val="008C6581"/>
    <w:rsid w:val="008C682C"/>
    <w:rsid w:val="008D027C"/>
    <w:rsid w:val="008D0B1F"/>
    <w:rsid w:val="008D12BD"/>
    <w:rsid w:val="008D13F2"/>
    <w:rsid w:val="008D285D"/>
    <w:rsid w:val="008D4D61"/>
    <w:rsid w:val="008D678F"/>
    <w:rsid w:val="008D69E4"/>
    <w:rsid w:val="008E0D0C"/>
    <w:rsid w:val="008E0DD1"/>
    <w:rsid w:val="008E0DDF"/>
    <w:rsid w:val="008E2844"/>
    <w:rsid w:val="008E52A7"/>
    <w:rsid w:val="008E53AB"/>
    <w:rsid w:val="008E5A26"/>
    <w:rsid w:val="008E7B65"/>
    <w:rsid w:val="008F0B4E"/>
    <w:rsid w:val="008F25B2"/>
    <w:rsid w:val="008F2B39"/>
    <w:rsid w:val="008F41F5"/>
    <w:rsid w:val="008F55C3"/>
    <w:rsid w:val="008F6789"/>
    <w:rsid w:val="008F6F10"/>
    <w:rsid w:val="008F7068"/>
    <w:rsid w:val="008F7A69"/>
    <w:rsid w:val="008F7FC8"/>
    <w:rsid w:val="00900BCD"/>
    <w:rsid w:val="0090115C"/>
    <w:rsid w:val="00901ACC"/>
    <w:rsid w:val="00902A27"/>
    <w:rsid w:val="00903524"/>
    <w:rsid w:val="0090420F"/>
    <w:rsid w:val="0090470D"/>
    <w:rsid w:val="00904B92"/>
    <w:rsid w:val="009069E8"/>
    <w:rsid w:val="009101D2"/>
    <w:rsid w:val="0091058B"/>
    <w:rsid w:val="009112B1"/>
    <w:rsid w:val="00913882"/>
    <w:rsid w:val="00913C47"/>
    <w:rsid w:val="009146F5"/>
    <w:rsid w:val="0091479C"/>
    <w:rsid w:val="009148DE"/>
    <w:rsid w:val="00915213"/>
    <w:rsid w:val="009155F0"/>
    <w:rsid w:val="00917A10"/>
    <w:rsid w:val="00922BFE"/>
    <w:rsid w:val="00922F89"/>
    <w:rsid w:val="00925D03"/>
    <w:rsid w:val="009273BE"/>
    <w:rsid w:val="0092799C"/>
    <w:rsid w:val="009336E3"/>
    <w:rsid w:val="00935A66"/>
    <w:rsid w:val="009375A8"/>
    <w:rsid w:val="00940BF6"/>
    <w:rsid w:val="0094138B"/>
    <w:rsid w:val="0094160A"/>
    <w:rsid w:val="009436D5"/>
    <w:rsid w:val="00943956"/>
    <w:rsid w:val="0094428F"/>
    <w:rsid w:val="009451DF"/>
    <w:rsid w:val="00945281"/>
    <w:rsid w:val="00947D7E"/>
    <w:rsid w:val="00950C79"/>
    <w:rsid w:val="00951DE4"/>
    <w:rsid w:val="0095397D"/>
    <w:rsid w:val="0095659A"/>
    <w:rsid w:val="00957455"/>
    <w:rsid w:val="00960D3C"/>
    <w:rsid w:val="00961D01"/>
    <w:rsid w:val="00963035"/>
    <w:rsid w:val="00970337"/>
    <w:rsid w:val="00972CF4"/>
    <w:rsid w:val="00975694"/>
    <w:rsid w:val="00976148"/>
    <w:rsid w:val="00983079"/>
    <w:rsid w:val="0098475E"/>
    <w:rsid w:val="00991B78"/>
    <w:rsid w:val="00994332"/>
    <w:rsid w:val="00994A8D"/>
    <w:rsid w:val="00995FBC"/>
    <w:rsid w:val="00996924"/>
    <w:rsid w:val="00997184"/>
    <w:rsid w:val="009A0112"/>
    <w:rsid w:val="009A0D92"/>
    <w:rsid w:val="009A1307"/>
    <w:rsid w:val="009A25F4"/>
    <w:rsid w:val="009A313C"/>
    <w:rsid w:val="009A3792"/>
    <w:rsid w:val="009A3C9F"/>
    <w:rsid w:val="009A4E12"/>
    <w:rsid w:val="009A708E"/>
    <w:rsid w:val="009B0ABD"/>
    <w:rsid w:val="009B214C"/>
    <w:rsid w:val="009B2DDD"/>
    <w:rsid w:val="009B358E"/>
    <w:rsid w:val="009B4316"/>
    <w:rsid w:val="009B5586"/>
    <w:rsid w:val="009B58FD"/>
    <w:rsid w:val="009B7186"/>
    <w:rsid w:val="009C0ACB"/>
    <w:rsid w:val="009C0F18"/>
    <w:rsid w:val="009C1C2E"/>
    <w:rsid w:val="009C37DD"/>
    <w:rsid w:val="009C39C2"/>
    <w:rsid w:val="009C4A80"/>
    <w:rsid w:val="009C4FCF"/>
    <w:rsid w:val="009C5576"/>
    <w:rsid w:val="009C5760"/>
    <w:rsid w:val="009C5E28"/>
    <w:rsid w:val="009C5FB7"/>
    <w:rsid w:val="009C60DF"/>
    <w:rsid w:val="009C60FB"/>
    <w:rsid w:val="009C6749"/>
    <w:rsid w:val="009C6ACD"/>
    <w:rsid w:val="009C7925"/>
    <w:rsid w:val="009D0E86"/>
    <w:rsid w:val="009D1C88"/>
    <w:rsid w:val="009D3D81"/>
    <w:rsid w:val="009D5C0E"/>
    <w:rsid w:val="009D684F"/>
    <w:rsid w:val="009D68FE"/>
    <w:rsid w:val="009E0524"/>
    <w:rsid w:val="009E1EC8"/>
    <w:rsid w:val="009E30F8"/>
    <w:rsid w:val="009E6EE9"/>
    <w:rsid w:val="009E6FA4"/>
    <w:rsid w:val="009F0CB3"/>
    <w:rsid w:val="009F4695"/>
    <w:rsid w:val="009F4E3A"/>
    <w:rsid w:val="009F635D"/>
    <w:rsid w:val="009F7866"/>
    <w:rsid w:val="009F7BC7"/>
    <w:rsid w:val="00A015E4"/>
    <w:rsid w:val="00A0271F"/>
    <w:rsid w:val="00A02CEA"/>
    <w:rsid w:val="00A030A5"/>
    <w:rsid w:val="00A04208"/>
    <w:rsid w:val="00A0593F"/>
    <w:rsid w:val="00A05B01"/>
    <w:rsid w:val="00A10714"/>
    <w:rsid w:val="00A108A3"/>
    <w:rsid w:val="00A11541"/>
    <w:rsid w:val="00A11A09"/>
    <w:rsid w:val="00A13281"/>
    <w:rsid w:val="00A14D73"/>
    <w:rsid w:val="00A14F13"/>
    <w:rsid w:val="00A150DB"/>
    <w:rsid w:val="00A15E86"/>
    <w:rsid w:val="00A179EE"/>
    <w:rsid w:val="00A20B13"/>
    <w:rsid w:val="00A22F3F"/>
    <w:rsid w:val="00A25596"/>
    <w:rsid w:val="00A3155E"/>
    <w:rsid w:val="00A3251E"/>
    <w:rsid w:val="00A35863"/>
    <w:rsid w:val="00A35B69"/>
    <w:rsid w:val="00A37D0D"/>
    <w:rsid w:val="00A37F12"/>
    <w:rsid w:val="00A41F58"/>
    <w:rsid w:val="00A4250C"/>
    <w:rsid w:val="00A42706"/>
    <w:rsid w:val="00A4299C"/>
    <w:rsid w:val="00A44470"/>
    <w:rsid w:val="00A463DD"/>
    <w:rsid w:val="00A474AD"/>
    <w:rsid w:val="00A51A5D"/>
    <w:rsid w:val="00A52D5C"/>
    <w:rsid w:val="00A53495"/>
    <w:rsid w:val="00A53B5A"/>
    <w:rsid w:val="00A5650B"/>
    <w:rsid w:val="00A63134"/>
    <w:rsid w:val="00A66F3D"/>
    <w:rsid w:val="00A673EB"/>
    <w:rsid w:val="00A67728"/>
    <w:rsid w:val="00A721EB"/>
    <w:rsid w:val="00A72270"/>
    <w:rsid w:val="00A74287"/>
    <w:rsid w:val="00A75B36"/>
    <w:rsid w:val="00A766CB"/>
    <w:rsid w:val="00A81962"/>
    <w:rsid w:val="00A82963"/>
    <w:rsid w:val="00A85562"/>
    <w:rsid w:val="00A8670B"/>
    <w:rsid w:val="00A90526"/>
    <w:rsid w:val="00A90EFE"/>
    <w:rsid w:val="00A915C2"/>
    <w:rsid w:val="00A91F97"/>
    <w:rsid w:val="00A92C48"/>
    <w:rsid w:val="00A94778"/>
    <w:rsid w:val="00A95716"/>
    <w:rsid w:val="00A95A33"/>
    <w:rsid w:val="00A95BA7"/>
    <w:rsid w:val="00A95E68"/>
    <w:rsid w:val="00A96C44"/>
    <w:rsid w:val="00A97F80"/>
    <w:rsid w:val="00AA0CB9"/>
    <w:rsid w:val="00AA141D"/>
    <w:rsid w:val="00AA23AD"/>
    <w:rsid w:val="00AA28B0"/>
    <w:rsid w:val="00AA2B32"/>
    <w:rsid w:val="00AA305C"/>
    <w:rsid w:val="00AA3DA4"/>
    <w:rsid w:val="00AA42FB"/>
    <w:rsid w:val="00AA6031"/>
    <w:rsid w:val="00AA6804"/>
    <w:rsid w:val="00AA7634"/>
    <w:rsid w:val="00AB0687"/>
    <w:rsid w:val="00AB0B67"/>
    <w:rsid w:val="00AB1ABC"/>
    <w:rsid w:val="00AB32B1"/>
    <w:rsid w:val="00AB3362"/>
    <w:rsid w:val="00AB440F"/>
    <w:rsid w:val="00AB4821"/>
    <w:rsid w:val="00AB6963"/>
    <w:rsid w:val="00AB7913"/>
    <w:rsid w:val="00AB7E97"/>
    <w:rsid w:val="00AC129D"/>
    <w:rsid w:val="00AC14AB"/>
    <w:rsid w:val="00AC19B4"/>
    <w:rsid w:val="00AC270C"/>
    <w:rsid w:val="00AC31A1"/>
    <w:rsid w:val="00AC320E"/>
    <w:rsid w:val="00AC55D2"/>
    <w:rsid w:val="00AC646A"/>
    <w:rsid w:val="00AC7214"/>
    <w:rsid w:val="00AC7892"/>
    <w:rsid w:val="00AD0281"/>
    <w:rsid w:val="00AD2B79"/>
    <w:rsid w:val="00AD3EFF"/>
    <w:rsid w:val="00AD41E4"/>
    <w:rsid w:val="00AE0F6E"/>
    <w:rsid w:val="00AE1245"/>
    <w:rsid w:val="00AE19E5"/>
    <w:rsid w:val="00AE1C72"/>
    <w:rsid w:val="00AE2FC7"/>
    <w:rsid w:val="00AE40AC"/>
    <w:rsid w:val="00AE44EB"/>
    <w:rsid w:val="00AE5DE3"/>
    <w:rsid w:val="00AE6C41"/>
    <w:rsid w:val="00AE6D8E"/>
    <w:rsid w:val="00AE7A9D"/>
    <w:rsid w:val="00AF0DC4"/>
    <w:rsid w:val="00AF2ECF"/>
    <w:rsid w:val="00AF4C92"/>
    <w:rsid w:val="00AF5512"/>
    <w:rsid w:val="00AF5D01"/>
    <w:rsid w:val="00AF5DE5"/>
    <w:rsid w:val="00AF6A30"/>
    <w:rsid w:val="00AF77AA"/>
    <w:rsid w:val="00B01692"/>
    <w:rsid w:val="00B01E83"/>
    <w:rsid w:val="00B01F27"/>
    <w:rsid w:val="00B033E8"/>
    <w:rsid w:val="00B04966"/>
    <w:rsid w:val="00B06C6F"/>
    <w:rsid w:val="00B06D24"/>
    <w:rsid w:val="00B1002E"/>
    <w:rsid w:val="00B1268D"/>
    <w:rsid w:val="00B12D71"/>
    <w:rsid w:val="00B13375"/>
    <w:rsid w:val="00B133C7"/>
    <w:rsid w:val="00B1414A"/>
    <w:rsid w:val="00B15808"/>
    <w:rsid w:val="00B15F1B"/>
    <w:rsid w:val="00B15FF1"/>
    <w:rsid w:val="00B1674F"/>
    <w:rsid w:val="00B16857"/>
    <w:rsid w:val="00B17891"/>
    <w:rsid w:val="00B179ED"/>
    <w:rsid w:val="00B20540"/>
    <w:rsid w:val="00B20EF4"/>
    <w:rsid w:val="00B2162D"/>
    <w:rsid w:val="00B222B8"/>
    <w:rsid w:val="00B2308B"/>
    <w:rsid w:val="00B246E8"/>
    <w:rsid w:val="00B2473B"/>
    <w:rsid w:val="00B25518"/>
    <w:rsid w:val="00B25646"/>
    <w:rsid w:val="00B25820"/>
    <w:rsid w:val="00B25A3B"/>
    <w:rsid w:val="00B265D0"/>
    <w:rsid w:val="00B27E36"/>
    <w:rsid w:val="00B30EAD"/>
    <w:rsid w:val="00B3281E"/>
    <w:rsid w:val="00B3282A"/>
    <w:rsid w:val="00B32A56"/>
    <w:rsid w:val="00B33303"/>
    <w:rsid w:val="00B3372D"/>
    <w:rsid w:val="00B355CF"/>
    <w:rsid w:val="00B447F6"/>
    <w:rsid w:val="00B457DB"/>
    <w:rsid w:val="00B46826"/>
    <w:rsid w:val="00B472AF"/>
    <w:rsid w:val="00B473D1"/>
    <w:rsid w:val="00B50130"/>
    <w:rsid w:val="00B5098D"/>
    <w:rsid w:val="00B52108"/>
    <w:rsid w:val="00B52A61"/>
    <w:rsid w:val="00B543D8"/>
    <w:rsid w:val="00B54679"/>
    <w:rsid w:val="00B56470"/>
    <w:rsid w:val="00B57DBE"/>
    <w:rsid w:val="00B611FC"/>
    <w:rsid w:val="00B617CC"/>
    <w:rsid w:val="00B61DE0"/>
    <w:rsid w:val="00B62B7A"/>
    <w:rsid w:val="00B62E10"/>
    <w:rsid w:val="00B63087"/>
    <w:rsid w:val="00B634D1"/>
    <w:rsid w:val="00B63911"/>
    <w:rsid w:val="00B64ED7"/>
    <w:rsid w:val="00B67C9D"/>
    <w:rsid w:val="00B71F6D"/>
    <w:rsid w:val="00B734C7"/>
    <w:rsid w:val="00B74D2A"/>
    <w:rsid w:val="00B7571B"/>
    <w:rsid w:val="00B8041C"/>
    <w:rsid w:val="00B819E9"/>
    <w:rsid w:val="00B82C2A"/>
    <w:rsid w:val="00B840E1"/>
    <w:rsid w:val="00B86AD2"/>
    <w:rsid w:val="00B902EF"/>
    <w:rsid w:val="00B90479"/>
    <w:rsid w:val="00B90D4C"/>
    <w:rsid w:val="00B91428"/>
    <w:rsid w:val="00B92A24"/>
    <w:rsid w:val="00B952DE"/>
    <w:rsid w:val="00B95E80"/>
    <w:rsid w:val="00B95EE6"/>
    <w:rsid w:val="00B96441"/>
    <w:rsid w:val="00B974BC"/>
    <w:rsid w:val="00BA0F6D"/>
    <w:rsid w:val="00BA1821"/>
    <w:rsid w:val="00BA59D7"/>
    <w:rsid w:val="00BA6AF8"/>
    <w:rsid w:val="00BA6BB9"/>
    <w:rsid w:val="00BA7A14"/>
    <w:rsid w:val="00BB07AD"/>
    <w:rsid w:val="00BB1091"/>
    <w:rsid w:val="00BB1EE2"/>
    <w:rsid w:val="00BB48E0"/>
    <w:rsid w:val="00BB4C5B"/>
    <w:rsid w:val="00BB503A"/>
    <w:rsid w:val="00BB55EC"/>
    <w:rsid w:val="00BB5A1D"/>
    <w:rsid w:val="00BC0D2C"/>
    <w:rsid w:val="00BC15D1"/>
    <w:rsid w:val="00BC25B7"/>
    <w:rsid w:val="00BC44B9"/>
    <w:rsid w:val="00BC5382"/>
    <w:rsid w:val="00BC55B7"/>
    <w:rsid w:val="00BC6008"/>
    <w:rsid w:val="00BC6783"/>
    <w:rsid w:val="00BC699A"/>
    <w:rsid w:val="00BC6B9E"/>
    <w:rsid w:val="00BC7357"/>
    <w:rsid w:val="00BD1360"/>
    <w:rsid w:val="00BD194E"/>
    <w:rsid w:val="00BD32D7"/>
    <w:rsid w:val="00BD41FB"/>
    <w:rsid w:val="00BD44BC"/>
    <w:rsid w:val="00BD4865"/>
    <w:rsid w:val="00BD4A28"/>
    <w:rsid w:val="00BE562D"/>
    <w:rsid w:val="00BE6308"/>
    <w:rsid w:val="00BE77E6"/>
    <w:rsid w:val="00BE7A5C"/>
    <w:rsid w:val="00BF02E2"/>
    <w:rsid w:val="00BF0663"/>
    <w:rsid w:val="00BF4623"/>
    <w:rsid w:val="00BF48AA"/>
    <w:rsid w:val="00BF4AD0"/>
    <w:rsid w:val="00BF50E4"/>
    <w:rsid w:val="00BF719E"/>
    <w:rsid w:val="00BF7471"/>
    <w:rsid w:val="00BF7EA7"/>
    <w:rsid w:val="00C020F1"/>
    <w:rsid w:val="00C025A0"/>
    <w:rsid w:val="00C03CF7"/>
    <w:rsid w:val="00C0760A"/>
    <w:rsid w:val="00C07ECC"/>
    <w:rsid w:val="00C10CAC"/>
    <w:rsid w:val="00C114CE"/>
    <w:rsid w:val="00C11585"/>
    <w:rsid w:val="00C1309C"/>
    <w:rsid w:val="00C151B5"/>
    <w:rsid w:val="00C16C3F"/>
    <w:rsid w:val="00C204E1"/>
    <w:rsid w:val="00C21D68"/>
    <w:rsid w:val="00C225BD"/>
    <w:rsid w:val="00C22DCA"/>
    <w:rsid w:val="00C24B48"/>
    <w:rsid w:val="00C2506E"/>
    <w:rsid w:val="00C25F78"/>
    <w:rsid w:val="00C263B2"/>
    <w:rsid w:val="00C26C3A"/>
    <w:rsid w:val="00C32EFB"/>
    <w:rsid w:val="00C3487C"/>
    <w:rsid w:val="00C3546E"/>
    <w:rsid w:val="00C35DC1"/>
    <w:rsid w:val="00C36F1C"/>
    <w:rsid w:val="00C41D32"/>
    <w:rsid w:val="00C41EC0"/>
    <w:rsid w:val="00C42A37"/>
    <w:rsid w:val="00C4439E"/>
    <w:rsid w:val="00C44439"/>
    <w:rsid w:val="00C4482A"/>
    <w:rsid w:val="00C44EBB"/>
    <w:rsid w:val="00C45914"/>
    <w:rsid w:val="00C45DEE"/>
    <w:rsid w:val="00C46013"/>
    <w:rsid w:val="00C46D78"/>
    <w:rsid w:val="00C507C5"/>
    <w:rsid w:val="00C50B39"/>
    <w:rsid w:val="00C510C5"/>
    <w:rsid w:val="00C51170"/>
    <w:rsid w:val="00C52899"/>
    <w:rsid w:val="00C52CBA"/>
    <w:rsid w:val="00C5407A"/>
    <w:rsid w:val="00C61A99"/>
    <w:rsid w:val="00C632BC"/>
    <w:rsid w:val="00C646DC"/>
    <w:rsid w:val="00C65051"/>
    <w:rsid w:val="00C668AA"/>
    <w:rsid w:val="00C71EB7"/>
    <w:rsid w:val="00C71F59"/>
    <w:rsid w:val="00C7385F"/>
    <w:rsid w:val="00C7696F"/>
    <w:rsid w:val="00C77212"/>
    <w:rsid w:val="00C77DB6"/>
    <w:rsid w:val="00C80786"/>
    <w:rsid w:val="00C80B53"/>
    <w:rsid w:val="00C81A0A"/>
    <w:rsid w:val="00C82667"/>
    <w:rsid w:val="00C82D1A"/>
    <w:rsid w:val="00C830C1"/>
    <w:rsid w:val="00C832DD"/>
    <w:rsid w:val="00C841F6"/>
    <w:rsid w:val="00C8604C"/>
    <w:rsid w:val="00C8616C"/>
    <w:rsid w:val="00C86317"/>
    <w:rsid w:val="00C95DE5"/>
    <w:rsid w:val="00C96C6D"/>
    <w:rsid w:val="00CA3F91"/>
    <w:rsid w:val="00CA4318"/>
    <w:rsid w:val="00CA4DFE"/>
    <w:rsid w:val="00CA5721"/>
    <w:rsid w:val="00CA61C2"/>
    <w:rsid w:val="00CA64FA"/>
    <w:rsid w:val="00CA7A38"/>
    <w:rsid w:val="00CA7F8C"/>
    <w:rsid w:val="00CB0118"/>
    <w:rsid w:val="00CB01A5"/>
    <w:rsid w:val="00CB0DDC"/>
    <w:rsid w:val="00CB0F90"/>
    <w:rsid w:val="00CB10A7"/>
    <w:rsid w:val="00CB167A"/>
    <w:rsid w:val="00CB32E5"/>
    <w:rsid w:val="00CB3F0C"/>
    <w:rsid w:val="00CB4B1B"/>
    <w:rsid w:val="00CB5B13"/>
    <w:rsid w:val="00CB5E97"/>
    <w:rsid w:val="00CB656B"/>
    <w:rsid w:val="00CC247B"/>
    <w:rsid w:val="00CC5FFA"/>
    <w:rsid w:val="00CC677B"/>
    <w:rsid w:val="00CC6DA4"/>
    <w:rsid w:val="00CD2201"/>
    <w:rsid w:val="00CD2A7C"/>
    <w:rsid w:val="00CD3961"/>
    <w:rsid w:val="00CD404A"/>
    <w:rsid w:val="00CD483A"/>
    <w:rsid w:val="00CD4959"/>
    <w:rsid w:val="00CD5FCC"/>
    <w:rsid w:val="00CE205D"/>
    <w:rsid w:val="00CE2A93"/>
    <w:rsid w:val="00CE668E"/>
    <w:rsid w:val="00CE6DC5"/>
    <w:rsid w:val="00CE7BC7"/>
    <w:rsid w:val="00CF116B"/>
    <w:rsid w:val="00CF148C"/>
    <w:rsid w:val="00CF3895"/>
    <w:rsid w:val="00CF4B5B"/>
    <w:rsid w:val="00CF4D20"/>
    <w:rsid w:val="00CF53CC"/>
    <w:rsid w:val="00CF5C3C"/>
    <w:rsid w:val="00CF5EB4"/>
    <w:rsid w:val="00CF6829"/>
    <w:rsid w:val="00D018DE"/>
    <w:rsid w:val="00D01EC7"/>
    <w:rsid w:val="00D02B45"/>
    <w:rsid w:val="00D03EEE"/>
    <w:rsid w:val="00D04A5E"/>
    <w:rsid w:val="00D063E5"/>
    <w:rsid w:val="00D064E5"/>
    <w:rsid w:val="00D07A63"/>
    <w:rsid w:val="00D15361"/>
    <w:rsid w:val="00D16E75"/>
    <w:rsid w:val="00D218DC"/>
    <w:rsid w:val="00D21C09"/>
    <w:rsid w:val="00D225FF"/>
    <w:rsid w:val="00D23573"/>
    <w:rsid w:val="00D25C0B"/>
    <w:rsid w:val="00D26EA3"/>
    <w:rsid w:val="00D2735A"/>
    <w:rsid w:val="00D27BDE"/>
    <w:rsid w:val="00D30D5D"/>
    <w:rsid w:val="00D30DCC"/>
    <w:rsid w:val="00D33058"/>
    <w:rsid w:val="00D33110"/>
    <w:rsid w:val="00D33607"/>
    <w:rsid w:val="00D33FAB"/>
    <w:rsid w:val="00D3499A"/>
    <w:rsid w:val="00D34BD8"/>
    <w:rsid w:val="00D3533C"/>
    <w:rsid w:val="00D36009"/>
    <w:rsid w:val="00D3733F"/>
    <w:rsid w:val="00D42905"/>
    <w:rsid w:val="00D440B5"/>
    <w:rsid w:val="00D4485F"/>
    <w:rsid w:val="00D45C71"/>
    <w:rsid w:val="00D46BFD"/>
    <w:rsid w:val="00D5038E"/>
    <w:rsid w:val="00D51045"/>
    <w:rsid w:val="00D51535"/>
    <w:rsid w:val="00D5221E"/>
    <w:rsid w:val="00D524AB"/>
    <w:rsid w:val="00D52E1F"/>
    <w:rsid w:val="00D6080D"/>
    <w:rsid w:val="00D60AC6"/>
    <w:rsid w:val="00D61A76"/>
    <w:rsid w:val="00D62FD6"/>
    <w:rsid w:val="00D648C7"/>
    <w:rsid w:val="00D67D93"/>
    <w:rsid w:val="00D7094B"/>
    <w:rsid w:val="00D7120C"/>
    <w:rsid w:val="00D7184C"/>
    <w:rsid w:val="00D753A8"/>
    <w:rsid w:val="00D75630"/>
    <w:rsid w:val="00D75BD5"/>
    <w:rsid w:val="00D765EC"/>
    <w:rsid w:val="00D816FF"/>
    <w:rsid w:val="00D82004"/>
    <w:rsid w:val="00D83A3C"/>
    <w:rsid w:val="00D83D48"/>
    <w:rsid w:val="00D843FF"/>
    <w:rsid w:val="00D85DAE"/>
    <w:rsid w:val="00D86F95"/>
    <w:rsid w:val="00D87E71"/>
    <w:rsid w:val="00D87F77"/>
    <w:rsid w:val="00D90BDE"/>
    <w:rsid w:val="00D90CD2"/>
    <w:rsid w:val="00D91B8F"/>
    <w:rsid w:val="00D94219"/>
    <w:rsid w:val="00D97B72"/>
    <w:rsid w:val="00D97CF7"/>
    <w:rsid w:val="00DA0304"/>
    <w:rsid w:val="00DA4B96"/>
    <w:rsid w:val="00DA7A44"/>
    <w:rsid w:val="00DB3686"/>
    <w:rsid w:val="00DB6823"/>
    <w:rsid w:val="00DB6DB7"/>
    <w:rsid w:val="00DB7313"/>
    <w:rsid w:val="00DC14E2"/>
    <w:rsid w:val="00DC2E2D"/>
    <w:rsid w:val="00DC2ECA"/>
    <w:rsid w:val="00DC55E1"/>
    <w:rsid w:val="00DC6E6F"/>
    <w:rsid w:val="00DC7B28"/>
    <w:rsid w:val="00DC7E5F"/>
    <w:rsid w:val="00DD0575"/>
    <w:rsid w:val="00DD22E4"/>
    <w:rsid w:val="00DD2C84"/>
    <w:rsid w:val="00DD42C7"/>
    <w:rsid w:val="00DD566E"/>
    <w:rsid w:val="00DD575F"/>
    <w:rsid w:val="00DD587C"/>
    <w:rsid w:val="00DD5C08"/>
    <w:rsid w:val="00DD6D8D"/>
    <w:rsid w:val="00DE06C7"/>
    <w:rsid w:val="00DE3668"/>
    <w:rsid w:val="00DE4332"/>
    <w:rsid w:val="00DE4914"/>
    <w:rsid w:val="00DE528E"/>
    <w:rsid w:val="00DE56BE"/>
    <w:rsid w:val="00DE57FD"/>
    <w:rsid w:val="00DE6466"/>
    <w:rsid w:val="00DE7843"/>
    <w:rsid w:val="00DF093C"/>
    <w:rsid w:val="00DF1F39"/>
    <w:rsid w:val="00DF301C"/>
    <w:rsid w:val="00DF6928"/>
    <w:rsid w:val="00DF6DE4"/>
    <w:rsid w:val="00DF6F53"/>
    <w:rsid w:val="00DF766B"/>
    <w:rsid w:val="00DF7818"/>
    <w:rsid w:val="00E04A55"/>
    <w:rsid w:val="00E067C4"/>
    <w:rsid w:val="00E072AC"/>
    <w:rsid w:val="00E073AD"/>
    <w:rsid w:val="00E07A85"/>
    <w:rsid w:val="00E10BED"/>
    <w:rsid w:val="00E11169"/>
    <w:rsid w:val="00E11F73"/>
    <w:rsid w:val="00E1266F"/>
    <w:rsid w:val="00E14AA7"/>
    <w:rsid w:val="00E1593A"/>
    <w:rsid w:val="00E207CB"/>
    <w:rsid w:val="00E215B5"/>
    <w:rsid w:val="00E21B5C"/>
    <w:rsid w:val="00E21C54"/>
    <w:rsid w:val="00E22114"/>
    <w:rsid w:val="00E22F13"/>
    <w:rsid w:val="00E23647"/>
    <w:rsid w:val="00E2530A"/>
    <w:rsid w:val="00E26DFA"/>
    <w:rsid w:val="00E27035"/>
    <w:rsid w:val="00E277A6"/>
    <w:rsid w:val="00E27F5B"/>
    <w:rsid w:val="00E30A75"/>
    <w:rsid w:val="00E32918"/>
    <w:rsid w:val="00E34CB4"/>
    <w:rsid w:val="00E35210"/>
    <w:rsid w:val="00E35243"/>
    <w:rsid w:val="00E35B79"/>
    <w:rsid w:val="00E35BF5"/>
    <w:rsid w:val="00E35C82"/>
    <w:rsid w:val="00E41BE4"/>
    <w:rsid w:val="00E43296"/>
    <w:rsid w:val="00E449EE"/>
    <w:rsid w:val="00E44A18"/>
    <w:rsid w:val="00E473E0"/>
    <w:rsid w:val="00E473ED"/>
    <w:rsid w:val="00E47E93"/>
    <w:rsid w:val="00E516B3"/>
    <w:rsid w:val="00E51B98"/>
    <w:rsid w:val="00E529EC"/>
    <w:rsid w:val="00E5337E"/>
    <w:rsid w:val="00E53898"/>
    <w:rsid w:val="00E539AB"/>
    <w:rsid w:val="00E54B72"/>
    <w:rsid w:val="00E55454"/>
    <w:rsid w:val="00E5737D"/>
    <w:rsid w:val="00E60242"/>
    <w:rsid w:val="00E60D34"/>
    <w:rsid w:val="00E62449"/>
    <w:rsid w:val="00E63096"/>
    <w:rsid w:val="00E635F5"/>
    <w:rsid w:val="00E64767"/>
    <w:rsid w:val="00E64D9E"/>
    <w:rsid w:val="00E64F05"/>
    <w:rsid w:val="00E65B12"/>
    <w:rsid w:val="00E6739D"/>
    <w:rsid w:val="00E7001E"/>
    <w:rsid w:val="00E705F9"/>
    <w:rsid w:val="00E7092B"/>
    <w:rsid w:val="00E71C9F"/>
    <w:rsid w:val="00E71FCB"/>
    <w:rsid w:val="00E7235C"/>
    <w:rsid w:val="00E72FF2"/>
    <w:rsid w:val="00E74A9A"/>
    <w:rsid w:val="00E75FDA"/>
    <w:rsid w:val="00E81B9A"/>
    <w:rsid w:val="00E84580"/>
    <w:rsid w:val="00E8567B"/>
    <w:rsid w:val="00E85B99"/>
    <w:rsid w:val="00E86220"/>
    <w:rsid w:val="00E866F3"/>
    <w:rsid w:val="00E869DE"/>
    <w:rsid w:val="00E87F3C"/>
    <w:rsid w:val="00E913BF"/>
    <w:rsid w:val="00E9264E"/>
    <w:rsid w:val="00E929B3"/>
    <w:rsid w:val="00E92CC4"/>
    <w:rsid w:val="00E931A9"/>
    <w:rsid w:val="00E93714"/>
    <w:rsid w:val="00E938CD"/>
    <w:rsid w:val="00E95D90"/>
    <w:rsid w:val="00E961B9"/>
    <w:rsid w:val="00E965CC"/>
    <w:rsid w:val="00EA1029"/>
    <w:rsid w:val="00EA4B4A"/>
    <w:rsid w:val="00EA5628"/>
    <w:rsid w:val="00EA6171"/>
    <w:rsid w:val="00EA7FC5"/>
    <w:rsid w:val="00EB0B3F"/>
    <w:rsid w:val="00EB3B3B"/>
    <w:rsid w:val="00EB44D5"/>
    <w:rsid w:val="00EB589A"/>
    <w:rsid w:val="00EB6ABE"/>
    <w:rsid w:val="00EB7FB7"/>
    <w:rsid w:val="00EC050D"/>
    <w:rsid w:val="00EC1AE1"/>
    <w:rsid w:val="00EC2ED6"/>
    <w:rsid w:val="00EC4597"/>
    <w:rsid w:val="00ED01DB"/>
    <w:rsid w:val="00ED0BA9"/>
    <w:rsid w:val="00ED3103"/>
    <w:rsid w:val="00ED4BAD"/>
    <w:rsid w:val="00ED4C77"/>
    <w:rsid w:val="00ED7BEF"/>
    <w:rsid w:val="00EE0D42"/>
    <w:rsid w:val="00EE28D0"/>
    <w:rsid w:val="00EE502C"/>
    <w:rsid w:val="00EE5428"/>
    <w:rsid w:val="00EE6110"/>
    <w:rsid w:val="00EE677B"/>
    <w:rsid w:val="00EF0F53"/>
    <w:rsid w:val="00EF193B"/>
    <w:rsid w:val="00EF1CE2"/>
    <w:rsid w:val="00EF1DB2"/>
    <w:rsid w:val="00EF21F9"/>
    <w:rsid w:val="00EF2671"/>
    <w:rsid w:val="00EF373F"/>
    <w:rsid w:val="00EF5593"/>
    <w:rsid w:val="00EF59BF"/>
    <w:rsid w:val="00EF6168"/>
    <w:rsid w:val="00EF7144"/>
    <w:rsid w:val="00F02C7F"/>
    <w:rsid w:val="00F0476D"/>
    <w:rsid w:val="00F0506F"/>
    <w:rsid w:val="00F054AC"/>
    <w:rsid w:val="00F06997"/>
    <w:rsid w:val="00F10586"/>
    <w:rsid w:val="00F115DC"/>
    <w:rsid w:val="00F11868"/>
    <w:rsid w:val="00F1275B"/>
    <w:rsid w:val="00F1308B"/>
    <w:rsid w:val="00F13CCD"/>
    <w:rsid w:val="00F13F4E"/>
    <w:rsid w:val="00F23309"/>
    <w:rsid w:val="00F24249"/>
    <w:rsid w:val="00F242C6"/>
    <w:rsid w:val="00F24B81"/>
    <w:rsid w:val="00F25590"/>
    <w:rsid w:val="00F26155"/>
    <w:rsid w:val="00F2768F"/>
    <w:rsid w:val="00F30F00"/>
    <w:rsid w:val="00F32DA8"/>
    <w:rsid w:val="00F339DA"/>
    <w:rsid w:val="00F34B6D"/>
    <w:rsid w:val="00F361D9"/>
    <w:rsid w:val="00F3767F"/>
    <w:rsid w:val="00F3778F"/>
    <w:rsid w:val="00F37F60"/>
    <w:rsid w:val="00F40148"/>
    <w:rsid w:val="00F4357F"/>
    <w:rsid w:val="00F43BAE"/>
    <w:rsid w:val="00F5013B"/>
    <w:rsid w:val="00F5069D"/>
    <w:rsid w:val="00F56DED"/>
    <w:rsid w:val="00F57257"/>
    <w:rsid w:val="00F6098C"/>
    <w:rsid w:val="00F60DF0"/>
    <w:rsid w:val="00F616A6"/>
    <w:rsid w:val="00F619BD"/>
    <w:rsid w:val="00F61F29"/>
    <w:rsid w:val="00F63A1B"/>
    <w:rsid w:val="00F63C39"/>
    <w:rsid w:val="00F6449E"/>
    <w:rsid w:val="00F654AF"/>
    <w:rsid w:val="00F66672"/>
    <w:rsid w:val="00F678C4"/>
    <w:rsid w:val="00F707F2"/>
    <w:rsid w:val="00F71505"/>
    <w:rsid w:val="00F716C5"/>
    <w:rsid w:val="00F72051"/>
    <w:rsid w:val="00F75F2E"/>
    <w:rsid w:val="00F817C3"/>
    <w:rsid w:val="00F845BF"/>
    <w:rsid w:val="00F8723A"/>
    <w:rsid w:val="00F87CCB"/>
    <w:rsid w:val="00F90CA3"/>
    <w:rsid w:val="00F90F48"/>
    <w:rsid w:val="00F91C20"/>
    <w:rsid w:val="00F933B6"/>
    <w:rsid w:val="00F93A8F"/>
    <w:rsid w:val="00F944CC"/>
    <w:rsid w:val="00F9493E"/>
    <w:rsid w:val="00F9502C"/>
    <w:rsid w:val="00F97883"/>
    <w:rsid w:val="00FA1B71"/>
    <w:rsid w:val="00FA2DC2"/>
    <w:rsid w:val="00FA3593"/>
    <w:rsid w:val="00FA3A35"/>
    <w:rsid w:val="00FA3C2A"/>
    <w:rsid w:val="00FA57EC"/>
    <w:rsid w:val="00FA6848"/>
    <w:rsid w:val="00FA7DEA"/>
    <w:rsid w:val="00FB004E"/>
    <w:rsid w:val="00FB048E"/>
    <w:rsid w:val="00FB37DC"/>
    <w:rsid w:val="00FB3BF1"/>
    <w:rsid w:val="00FB43D0"/>
    <w:rsid w:val="00FB4C9C"/>
    <w:rsid w:val="00FB50D3"/>
    <w:rsid w:val="00FB7D85"/>
    <w:rsid w:val="00FC15DA"/>
    <w:rsid w:val="00FC1B9D"/>
    <w:rsid w:val="00FC206D"/>
    <w:rsid w:val="00FC240F"/>
    <w:rsid w:val="00FC2768"/>
    <w:rsid w:val="00FC70CA"/>
    <w:rsid w:val="00FC7A00"/>
    <w:rsid w:val="00FD0ABD"/>
    <w:rsid w:val="00FD0CF0"/>
    <w:rsid w:val="00FD30B1"/>
    <w:rsid w:val="00FD63BF"/>
    <w:rsid w:val="00FD67A4"/>
    <w:rsid w:val="00FD68B2"/>
    <w:rsid w:val="00FD75E6"/>
    <w:rsid w:val="00FD7EB6"/>
    <w:rsid w:val="00FD7F8A"/>
    <w:rsid w:val="00FE04F4"/>
    <w:rsid w:val="00FE0B85"/>
    <w:rsid w:val="00FE0C56"/>
    <w:rsid w:val="00FE0DEE"/>
    <w:rsid w:val="00FE3ACB"/>
    <w:rsid w:val="00FE6219"/>
    <w:rsid w:val="00FE7FFC"/>
    <w:rsid w:val="00FF1087"/>
    <w:rsid w:val="00FF3CDD"/>
    <w:rsid w:val="00FF3D0C"/>
    <w:rsid w:val="00FF4DE1"/>
    <w:rsid w:val="00FF4EA7"/>
    <w:rsid w:val="00FF5435"/>
    <w:rsid w:val="00FF7502"/>
    <w:rsid w:val="039667A9"/>
    <w:rsid w:val="054C3641"/>
    <w:rsid w:val="05A52CD4"/>
    <w:rsid w:val="078B5EF9"/>
    <w:rsid w:val="087D3A94"/>
    <w:rsid w:val="0ED9579C"/>
    <w:rsid w:val="116577BB"/>
    <w:rsid w:val="145E6E6F"/>
    <w:rsid w:val="164B6F7F"/>
    <w:rsid w:val="169721C5"/>
    <w:rsid w:val="1A654388"/>
    <w:rsid w:val="1D412E8A"/>
    <w:rsid w:val="214967B1"/>
    <w:rsid w:val="21E14C3C"/>
    <w:rsid w:val="21FC7CC7"/>
    <w:rsid w:val="22684E83"/>
    <w:rsid w:val="235B27CC"/>
    <w:rsid w:val="24030E99"/>
    <w:rsid w:val="25EB6089"/>
    <w:rsid w:val="29593791"/>
    <w:rsid w:val="2BCE4483"/>
    <w:rsid w:val="2C70553A"/>
    <w:rsid w:val="2EF835C5"/>
    <w:rsid w:val="318C4BC4"/>
    <w:rsid w:val="320C7AB3"/>
    <w:rsid w:val="32195D2C"/>
    <w:rsid w:val="35157F37"/>
    <w:rsid w:val="354D466A"/>
    <w:rsid w:val="39F72DF7"/>
    <w:rsid w:val="3A4A1CB2"/>
    <w:rsid w:val="3D932E36"/>
    <w:rsid w:val="3E1A5306"/>
    <w:rsid w:val="3E682515"/>
    <w:rsid w:val="4269060A"/>
    <w:rsid w:val="43010842"/>
    <w:rsid w:val="43A062AD"/>
    <w:rsid w:val="441822E7"/>
    <w:rsid w:val="45912351"/>
    <w:rsid w:val="48147269"/>
    <w:rsid w:val="48D32C81"/>
    <w:rsid w:val="49815C27"/>
    <w:rsid w:val="4C3B4DC5"/>
    <w:rsid w:val="4C561BFF"/>
    <w:rsid w:val="52302EF2"/>
    <w:rsid w:val="5523289A"/>
    <w:rsid w:val="562B5EAA"/>
    <w:rsid w:val="573A3ECB"/>
    <w:rsid w:val="592F5CB1"/>
    <w:rsid w:val="595E6596"/>
    <w:rsid w:val="5B157129"/>
    <w:rsid w:val="5CCC1A69"/>
    <w:rsid w:val="5D0F053D"/>
    <w:rsid w:val="5EB86749"/>
    <w:rsid w:val="656B62C3"/>
    <w:rsid w:val="67FB73A6"/>
    <w:rsid w:val="6D8D2B4F"/>
    <w:rsid w:val="6F712728"/>
    <w:rsid w:val="6F834209"/>
    <w:rsid w:val="7133694C"/>
    <w:rsid w:val="72E43211"/>
    <w:rsid w:val="75412B9C"/>
    <w:rsid w:val="77456248"/>
    <w:rsid w:val="77BD2282"/>
    <w:rsid w:val="784D3606"/>
    <w:rsid w:val="79701CA2"/>
    <w:rsid w:val="7FBE4D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1183DB2A"/>
  <w15:docId w15:val="{8345DFDC-6066-48BB-981A-A1963962C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99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F4695"/>
    <w:rPr>
      <w:rFonts w:ascii="Book Antiqua" w:eastAsia="標楷體" w:hAnsi="Book Antiqua"/>
      <w:sz w:val="24"/>
      <w:szCs w:val="21"/>
    </w:rPr>
  </w:style>
  <w:style w:type="paragraph" w:styleId="1">
    <w:name w:val="heading 1"/>
    <w:basedOn w:val="a0"/>
    <w:next w:val="a1"/>
    <w:qFormat/>
    <w:rsid w:val="009F4695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44"/>
      <w:szCs w:val="32"/>
    </w:rPr>
  </w:style>
  <w:style w:type="paragraph" w:styleId="20">
    <w:name w:val="heading 2"/>
    <w:basedOn w:val="a0"/>
    <w:next w:val="a1"/>
    <w:qFormat/>
    <w:rsid w:val="009F4695"/>
    <w:pPr>
      <w:keepNext/>
      <w:tabs>
        <w:tab w:val="left" w:pos="720"/>
      </w:tabs>
      <w:spacing w:before="120" w:after="156"/>
      <w:ind w:left="567" w:hanging="567"/>
      <w:outlineLvl w:val="1"/>
    </w:pPr>
    <w:rPr>
      <w:rFonts w:cs="Arial"/>
      <w:b/>
      <w:bCs/>
      <w:iCs/>
      <w:sz w:val="28"/>
      <w:szCs w:val="28"/>
    </w:rPr>
  </w:style>
  <w:style w:type="paragraph" w:styleId="30">
    <w:name w:val="heading 3"/>
    <w:basedOn w:val="a0"/>
    <w:next w:val="a1"/>
    <w:qFormat/>
    <w:rsid w:val="009F4695"/>
    <w:pPr>
      <w:keepNext/>
      <w:tabs>
        <w:tab w:val="left" w:pos="1080"/>
      </w:tabs>
      <w:spacing w:before="80" w:after="156"/>
      <w:ind w:left="709" w:rightChars="100" w:right="100" w:hanging="709"/>
      <w:outlineLvl w:val="2"/>
    </w:pPr>
    <w:rPr>
      <w:rFonts w:ascii="Arial" w:hAnsi="Arial" w:cs="Arial"/>
      <w:b/>
      <w:bCs/>
      <w:szCs w:val="26"/>
    </w:rPr>
  </w:style>
  <w:style w:type="paragraph" w:styleId="4">
    <w:name w:val="heading 4"/>
    <w:basedOn w:val="a0"/>
    <w:next w:val="a0"/>
    <w:qFormat/>
    <w:rsid w:val="009F4695"/>
    <w:pPr>
      <w:keepNext/>
      <w:numPr>
        <w:ilvl w:val="3"/>
        <w:numId w:val="1"/>
      </w:numPr>
      <w:tabs>
        <w:tab w:val="left" w:pos="425"/>
      </w:tabs>
      <w:spacing w:line="360" w:lineRule="auto"/>
      <w:outlineLvl w:val="3"/>
    </w:pPr>
    <w:rPr>
      <w:b/>
      <w:bCs/>
      <w:szCs w:val="28"/>
      <w:lang w:eastAsia="zh-TW"/>
    </w:rPr>
  </w:style>
  <w:style w:type="paragraph" w:styleId="5">
    <w:name w:val="heading 5"/>
    <w:basedOn w:val="a0"/>
    <w:next w:val="a0"/>
    <w:qFormat/>
    <w:rsid w:val="009F469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qFormat/>
    <w:rsid w:val="009F4695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0"/>
    <w:next w:val="a0"/>
    <w:qFormat/>
    <w:rsid w:val="009F4695"/>
    <w:pPr>
      <w:spacing w:before="240" w:after="60"/>
      <w:outlineLvl w:val="6"/>
    </w:pPr>
  </w:style>
  <w:style w:type="paragraph" w:styleId="8">
    <w:name w:val="heading 8"/>
    <w:basedOn w:val="a0"/>
    <w:next w:val="a0"/>
    <w:qFormat/>
    <w:rsid w:val="009F4695"/>
    <w:pPr>
      <w:spacing w:before="240" w:after="60"/>
      <w:outlineLvl w:val="7"/>
    </w:pPr>
    <w:rPr>
      <w:i/>
      <w:iCs/>
    </w:rPr>
  </w:style>
  <w:style w:type="paragraph" w:styleId="9">
    <w:name w:val="heading 9"/>
    <w:basedOn w:val="a0"/>
    <w:next w:val="a0"/>
    <w:qFormat/>
    <w:rsid w:val="009F469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Normal Indent"/>
    <w:basedOn w:val="a0"/>
    <w:rsid w:val="009F4695"/>
    <w:pPr>
      <w:ind w:firstLine="420"/>
    </w:pPr>
  </w:style>
  <w:style w:type="paragraph" w:styleId="a5">
    <w:name w:val="Balloon Text"/>
    <w:basedOn w:val="a0"/>
    <w:semiHidden/>
    <w:rsid w:val="009F4695"/>
    <w:rPr>
      <w:rFonts w:ascii="Arial" w:eastAsia="新細明體" w:hAnsi="Arial"/>
      <w:sz w:val="18"/>
      <w:szCs w:val="18"/>
    </w:rPr>
  </w:style>
  <w:style w:type="paragraph" w:styleId="a6">
    <w:name w:val="Body Text"/>
    <w:basedOn w:val="a0"/>
    <w:rsid w:val="009F4695"/>
    <w:pPr>
      <w:spacing w:afterLines="50"/>
    </w:pPr>
    <w:rPr>
      <w:szCs w:val="20"/>
    </w:rPr>
  </w:style>
  <w:style w:type="paragraph" w:styleId="21">
    <w:name w:val="Body Text 2"/>
    <w:basedOn w:val="a0"/>
    <w:rsid w:val="009F4695"/>
    <w:pPr>
      <w:spacing w:afterLines="50"/>
    </w:pPr>
  </w:style>
  <w:style w:type="paragraph" w:styleId="31">
    <w:name w:val="Body Text 3"/>
    <w:basedOn w:val="a0"/>
    <w:rsid w:val="009F4695"/>
    <w:pPr>
      <w:spacing w:after="156"/>
      <w:jc w:val="both"/>
    </w:pPr>
    <w:rPr>
      <w:sz w:val="21"/>
    </w:rPr>
  </w:style>
  <w:style w:type="paragraph" w:styleId="a7">
    <w:name w:val="Body Text First Indent"/>
    <w:basedOn w:val="a6"/>
    <w:rsid w:val="009F4695"/>
    <w:pPr>
      <w:ind w:firstLineChars="100" w:firstLine="210"/>
    </w:pPr>
    <w:rPr>
      <w:sz w:val="21"/>
      <w:szCs w:val="24"/>
    </w:rPr>
  </w:style>
  <w:style w:type="paragraph" w:styleId="a8">
    <w:name w:val="Body Text Indent"/>
    <w:basedOn w:val="a0"/>
    <w:rsid w:val="009F4695"/>
    <w:pPr>
      <w:spacing w:afterLines="50"/>
      <w:ind w:left="720"/>
    </w:pPr>
  </w:style>
  <w:style w:type="paragraph" w:styleId="22">
    <w:name w:val="Body Text Indent 2"/>
    <w:basedOn w:val="a0"/>
    <w:rsid w:val="009F4695"/>
    <w:pPr>
      <w:spacing w:afterLines="50"/>
      <w:ind w:leftChars="300" w:left="722" w:hanging="2"/>
    </w:pPr>
    <w:rPr>
      <w:rFonts w:ascii="SimSun"/>
    </w:rPr>
  </w:style>
  <w:style w:type="paragraph" w:styleId="32">
    <w:name w:val="Body Text Indent 3"/>
    <w:basedOn w:val="a0"/>
    <w:rsid w:val="009F4695"/>
    <w:pPr>
      <w:spacing w:afterLines="50"/>
      <w:ind w:leftChars="299" w:left="718" w:firstLineChars="200" w:firstLine="420"/>
    </w:pPr>
  </w:style>
  <w:style w:type="paragraph" w:styleId="a9">
    <w:name w:val="Date"/>
    <w:basedOn w:val="a0"/>
    <w:next w:val="a0"/>
    <w:rsid w:val="009F4695"/>
    <w:pPr>
      <w:ind w:leftChars="2500" w:left="100"/>
    </w:pPr>
  </w:style>
  <w:style w:type="paragraph" w:styleId="aa">
    <w:name w:val="Document Map"/>
    <w:basedOn w:val="a0"/>
    <w:semiHidden/>
    <w:rsid w:val="009F4695"/>
    <w:pPr>
      <w:shd w:val="clear" w:color="auto" w:fill="000080"/>
      <w:spacing w:afterLines="50"/>
    </w:pPr>
    <w:rPr>
      <w:rFonts w:ascii="Tahoma" w:hAnsi="Tahoma" w:cs="Tahoma"/>
    </w:rPr>
  </w:style>
  <w:style w:type="paragraph" w:styleId="ab">
    <w:name w:val="footer"/>
    <w:basedOn w:val="a0"/>
    <w:link w:val="ac"/>
    <w:uiPriority w:val="99"/>
    <w:rsid w:val="009F4695"/>
    <w:pPr>
      <w:tabs>
        <w:tab w:val="center" w:pos="4153"/>
        <w:tab w:val="center" w:pos="4747"/>
        <w:tab w:val="right" w:pos="8306"/>
      </w:tabs>
      <w:spacing w:afterLines="50"/>
    </w:pPr>
  </w:style>
  <w:style w:type="paragraph" w:styleId="ad">
    <w:name w:val="footnote text"/>
    <w:basedOn w:val="a0"/>
    <w:semiHidden/>
    <w:rsid w:val="009F4695"/>
    <w:pPr>
      <w:keepNext/>
      <w:keepLines/>
      <w:widowControl w:val="0"/>
      <w:snapToGrid w:val="0"/>
    </w:pPr>
    <w:rPr>
      <w:sz w:val="18"/>
      <w:szCs w:val="18"/>
    </w:rPr>
  </w:style>
  <w:style w:type="paragraph" w:styleId="ae">
    <w:name w:val="header"/>
    <w:basedOn w:val="a0"/>
    <w:rsid w:val="009F4695"/>
    <w:pPr>
      <w:tabs>
        <w:tab w:val="center" w:pos="4153"/>
        <w:tab w:val="right" w:pos="8306"/>
      </w:tabs>
      <w:spacing w:afterLines="50"/>
    </w:pPr>
  </w:style>
  <w:style w:type="paragraph" w:styleId="HTML">
    <w:name w:val="HTML Preformatted"/>
    <w:basedOn w:val="a0"/>
    <w:link w:val="HTML0"/>
    <w:uiPriority w:val="99"/>
    <w:unhideWhenUsed/>
    <w:rsid w:val="009F46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szCs w:val="24"/>
      <w:lang w:eastAsia="zh-TW"/>
    </w:rPr>
  </w:style>
  <w:style w:type="paragraph" w:styleId="10">
    <w:name w:val="index 1"/>
    <w:basedOn w:val="a0"/>
    <w:next w:val="a0"/>
    <w:semiHidden/>
    <w:rsid w:val="009F4695"/>
    <w:pPr>
      <w:spacing w:afterLines="50"/>
      <w:ind w:left="240" w:hanging="240"/>
    </w:pPr>
  </w:style>
  <w:style w:type="paragraph" w:styleId="23">
    <w:name w:val="index 2"/>
    <w:basedOn w:val="a0"/>
    <w:next w:val="a0"/>
    <w:semiHidden/>
    <w:rsid w:val="009F4695"/>
    <w:pPr>
      <w:spacing w:afterLines="50"/>
      <w:ind w:left="480" w:hanging="240"/>
    </w:pPr>
  </w:style>
  <w:style w:type="paragraph" w:styleId="33">
    <w:name w:val="index 3"/>
    <w:basedOn w:val="a0"/>
    <w:next w:val="a0"/>
    <w:semiHidden/>
    <w:rsid w:val="009F4695"/>
    <w:pPr>
      <w:spacing w:afterLines="50"/>
      <w:ind w:left="720" w:hanging="240"/>
    </w:pPr>
  </w:style>
  <w:style w:type="paragraph" w:styleId="40">
    <w:name w:val="index 4"/>
    <w:basedOn w:val="a0"/>
    <w:next w:val="a0"/>
    <w:semiHidden/>
    <w:rsid w:val="009F4695"/>
    <w:pPr>
      <w:spacing w:afterLines="50"/>
      <w:ind w:left="960" w:hanging="240"/>
    </w:pPr>
  </w:style>
  <w:style w:type="paragraph" w:styleId="50">
    <w:name w:val="index 5"/>
    <w:basedOn w:val="a0"/>
    <w:next w:val="a0"/>
    <w:semiHidden/>
    <w:rsid w:val="009F4695"/>
    <w:pPr>
      <w:spacing w:afterLines="50"/>
      <w:ind w:left="1200" w:hanging="240"/>
    </w:pPr>
  </w:style>
  <w:style w:type="paragraph" w:styleId="60">
    <w:name w:val="index 6"/>
    <w:basedOn w:val="a0"/>
    <w:next w:val="a0"/>
    <w:semiHidden/>
    <w:rsid w:val="009F4695"/>
    <w:pPr>
      <w:spacing w:afterLines="50"/>
      <w:ind w:left="1440" w:hanging="240"/>
    </w:pPr>
  </w:style>
  <w:style w:type="paragraph" w:styleId="70">
    <w:name w:val="index 7"/>
    <w:basedOn w:val="a0"/>
    <w:next w:val="a0"/>
    <w:semiHidden/>
    <w:rsid w:val="009F4695"/>
    <w:pPr>
      <w:spacing w:afterLines="50"/>
      <w:ind w:left="1680" w:hanging="240"/>
    </w:pPr>
  </w:style>
  <w:style w:type="paragraph" w:styleId="80">
    <w:name w:val="index 8"/>
    <w:basedOn w:val="a0"/>
    <w:next w:val="a0"/>
    <w:semiHidden/>
    <w:rsid w:val="009F4695"/>
    <w:pPr>
      <w:spacing w:afterLines="50"/>
      <w:ind w:left="1920" w:hanging="240"/>
    </w:pPr>
  </w:style>
  <w:style w:type="paragraph" w:styleId="90">
    <w:name w:val="index 9"/>
    <w:basedOn w:val="a0"/>
    <w:next w:val="a0"/>
    <w:semiHidden/>
    <w:rsid w:val="009F4695"/>
    <w:pPr>
      <w:spacing w:afterLines="50"/>
      <w:ind w:left="2160" w:hanging="240"/>
    </w:pPr>
  </w:style>
  <w:style w:type="paragraph" w:styleId="af">
    <w:name w:val="index heading"/>
    <w:basedOn w:val="a0"/>
    <w:next w:val="10"/>
    <w:semiHidden/>
    <w:rsid w:val="009F4695"/>
    <w:pPr>
      <w:spacing w:afterLines="50"/>
    </w:pPr>
  </w:style>
  <w:style w:type="paragraph" w:styleId="Web">
    <w:name w:val="Normal (Web)"/>
    <w:basedOn w:val="a0"/>
    <w:uiPriority w:val="99"/>
    <w:rsid w:val="009F4695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af0">
    <w:name w:val="Subtitle"/>
    <w:basedOn w:val="a0"/>
    <w:link w:val="af1"/>
    <w:uiPriority w:val="99"/>
    <w:qFormat/>
    <w:rsid w:val="009F4695"/>
    <w:pPr>
      <w:spacing w:before="240" w:after="240"/>
      <w:jc w:val="center"/>
    </w:pPr>
    <w:rPr>
      <w:rFonts w:ascii="Arial" w:eastAsia="SimSun" w:hAnsi="Arial"/>
      <w:b/>
      <w:sz w:val="44"/>
      <w:szCs w:val="20"/>
      <w:lang w:eastAsia="en-US"/>
    </w:rPr>
  </w:style>
  <w:style w:type="paragraph" w:styleId="af2">
    <w:name w:val="table of figures"/>
    <w:basedOn w:val="a0"/>
    <w:next w:val="a0"/>
    <w:uiPriority w:val="99"/>
    <w:rsid w:val="009F4695"/>
    <w:pPr>
      <w:widowControl w:val="0"/>
      <w:ind w:leftChars="400" w:left="400" w:hangingChars="200" w:hanging="200"/>
    </w:pPr>
    <w:rPr>
      <w:rFonts w:ascii="Times New Roman" w:eastAsia="新細明體" w:hAnsi="Times New Roman"/>
      <w:kern w:val="2"/>
      <w:szCs w:val="20"/>
      <w:lang w:eastAsia="zh-TW"/>
    </w:rPr>
  </w:style>
  <w:style w:type="paragraph" w:styleId="11">
    <w:name w:val="toc 1"/>
    <w:basedOn w:val="a0"/>
    <w:next w:val="a0"/>
    <w:uiPriority w:val="39"/>
    <w:rsid w:val="009F4695"/>
    <w:pPr>
      <w:tabs>
        <w:tab w:val="left" w:pos="630"/>
        <w:tab w:val="right" w:leader="dot" w:pos="8541"/>
      </w:tabs>
      <w:spacing w:before="120" w:after="120"/>
    </w:pPr>
    <w:rPr>
      <w:b/>
      <w:bCs/>
      <w:caps/>
      <w:szCs w:val="20"/>
    </w:rPr>
  </w:style>
  <w:style w:type="paragraph" w:styleId="24">
    <w:name w:val="toc 2"/>
    <w:basedOn w:val="a0"/>
    <w:next w:val="a0"/>
    <w:uiPriority w:val="39"/>
    <w:rsid w:val="009F4695"/>
    <w:pPr>
      <w:ind w:left="210"/>
    </w:pPr>
    <w:rPr>
      <w:smallCaps/>
    </w:rPr>
  </w:style>
  <w:style w:type="paragraph" w:styleId="34">
    <w:name w:val="toc 3"/>
    <w:basedOn w:val="a0"/>
    <w:next w:val="a0"/>
    <w:uiPriority w:val="39"/>
    <w:rsid w:val="009F4695"/>
    <w:pPr>
      <w:ind w:left="420"/>
    </w:pPr>
    <w:rPr>
      <w:i/>
      <w:iCs/>
    </w:rPr>
  </w:style>
  <w:style w:type="paragraph" w:styleId="41">
    <w:name w:val="toc 4"/>
    <w:basedOn w:val="a0"/>
    <w:next w:val="a0"/>
    <w:uiPriority w:val="39"/>
    <w:rsid w:val="009F4695"/>
    <w:pPr>
      <w:ind w:left="630"/>
    </w:pPr>
    <w:rPr>
      <w:sz w:val="18"/>
      <w:szCs w:val="18"/>
    </w:rPr>
  </w:style>
  <w:style w:type="paragraph" w:styleId="51">
    <w:name w:val="toc 5"/>
    <w:basedOn w:val="a0"/>
    <w:next w:val="a0"/>
    <w:uiPriority w:val="39"/>
    <w:rsid w:val="009F4695"/>
    <w:pPr>
      <w:ind w:left="840"/>
    </w:pPr>
    <w:rPr>
      <w:sz w:val="18"/>
      <w:szCs w:val="18"/>
    </w:rPr>
  </w:style>
  <w:style w:type="paragraph" w:styleId="61">
    <w:name w:val="toc 6"/>
    <w:basedOn w:val="a0"/>
    <w:next w:val="a0"/>
    <w:uiPriority w:val="39"/>
    <w:rsid w:val="009F4695"/>
    <w:pPr>
      <w:ind w:left="1050"/>
    </w:pPr>
    <w:rPr>
      <w:sz w:val="18"/>
      <w:szCs w:val="18"/>
    </w:rPr>
  </w:style>
  <w:style w:type="paragraph" w:styleId="71">
    <w:name w:val="toc 7"/>
    <w:basedOn w:val="a0"/>
    <w:next w:val="a0"/>
    <w:uiPriority w:val="39"/>
    <w:rsid w:val="009F4695"/>
    <w:pPr>
      <w:ind w:left="1260"/>
    </w:pPr>
    <w:rPr>
      <w:sz w:val="18"/>
      <w:szCs w:val="18"/>
    </w:rPr>
  </w:style>
  <w:style w:type="paragraph" w:styleId="81">
    <w:name w:val="toc 8"/>
    <w:basedOn w:val="a0"/>
    <w:next w:val="a0"/>
    <w:uiPriority w:val="39"/>
    <w:rsid w:val="009F4695"/>
    <w:pPr>
      <w:ind w:left="1470"/>
    </w:pPr>
    <w:rPr>
      <w:sz w:val="18"/>
      <w:szCs w:val="18"/>
    </w:rPr>
  </w:style>
  <w:style w:type="paragraph" w:styleId="91">
    <w:name w:val="toc 9"/>
    <w:basedOn w:val="a0"/>
    <w:next w:val="a0"/>
    <w:uiPriority w:val="39"/>
    <w:rsid w:val="009F4695"/>
    <w:pPr>
      <w:ind w:left="1680"/>
    </w:pPr>
    <w:rPr>
      <w:sz w:val="18"/>
      <w:szCs w:val="18"/>
    </w:rPr>
  </w:style>
  <w:style w:type="character" w:styleId="af3">
    <w:name w:val="Emphasis"/>
    <w:uiPriority w:val="20"/>
    <w:qFormat/>
    <w:rsid w:val="009F4695"/>
    <w:rPr>
      <w:i/>
      <w:iCs/>
    </w:rPr>
  </w:style>
  <w:style w:type="character" w:styleId="af4">
    <w:name w:val="FollowedHyperlink"/>
    <w:uiPriority w:val="99"/>
    <w:rsid w:val="009F4695"/>
    <w:rPr>
      <w:color w:val="800080"/>
      <w:u w:val="single"/>
    </w:rPr>
  </w:style>
  <w:style w:type="character" w:styleId="af5">
    <w:name w:val="footnote reference"/>
    <w:semiHidden/>
    <w:rsid w:val="009F4695"/>
    <w:rPr>
      <w:vertAlign w:val="superscript"/>
    </w:rPr>
  </w:style>
  <w:style w:type="character" w:styleId="af6">
    <w:name w:val="Hyperlink"/>
    <w:uiPriority w:val="99"/>
    <w:rsid w:val="009F4695"/>
    <w:rPr>
      <w:color w:val="0000FF"/>
      <w:u w:val="single"/>
    </w:rPr>
  </w:style>
  <w:style w:type="character" w:styleId="af7">
    <w:name w:val="page number"/>
    <w:basedOn w:val="a2"/>
    <w:rsid w:val="009F4695"/>
  </w:style>
  <w:style w:type="character" w:styleId="af8">
    <w:name w:val="Strong"/>
    <w:qFormat/>
    <w:rsid w:val="009F4695"/>
    <w:rPr>
      <w:b/>
      <w:bCs/>
    </w:rPr>
  </w:style>
  <w:style w:type="table" w:styleId="af9">
    <w:name w:val="Table Grid"/>
    <w:basedOn w:val="a3"/>
    <w:rsid w:val="009F46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Title">
    <w:name w:val="Sub Title"/>
    <w:basedOn w:val="a1"/>
    <w:rsid w:val="009F4695"/>
    <w:pPr>
      <w:tabs>
        <w:tab w:val="left" w:pos="735"/>
      </w:tabs>
      <w:spacing w:after="156"/>
      <w:ind w:left="735" w:hanging="315"/>
    </w:pPr>
  </w:style>
  <w:style w:type="paragraph" w:customStyle="1" w:styleId="SubText">
    <w:name w:val="Sub Text"/>
    <w:basedOn w:val="a0"/>
    <w:rsid w:val="009F4695"/>
    <w:pPr>
      <w:ind w:left="737"/>
    </w:pPr>
  </w:style>
  <w:style w:type="paragraph" w:customStyle="1" w:styleId="12">
    <w:name w:val="批注框文本1"/>
    <w:basedOn w:val="a0"/>
    <w:semiHidden/>
    <w:rsid w:val="009F4695"/>
    <w:rPr>
      <w:sz w:val="18"/>
      <w:szCs w:val="18"/>
    </w:rPr>
  </w:style>
  <w:style w:type="paragraph" w:customStyle="1" w:styleId="13">
    <w:name w:val="樣式1"/>
    <w:basedOn w:val="1"/>
    <w:next w:val="a7"/>
    <w:rsid w:val="009F4695"/>
    <w:pPr>
      <w:spacing w:after="120"/>
    </w:pPr>
    <w:rPr>
      <w:iCs/>
      <w:sz w:val="24"/>
      <w:lang w:eastAsia="zh-TW"/>
    </w:rPr>
  </w:style>
  <w:style w:type="paragraph" w:customStyle="1" w:styleId="20505">
    <w:name w:val="樣式 標題 2 +左邊縮排0.5+ 套用後:  0.5 列"/>
    <w:basedOn w:val="20"/>
    <w:rsid w:val="009F4695"/>
    <w:pPr>
      <w:spacing w:after="120"/>
    </w:pPr>
    <w:rPr>
      <w:rFonts w:cs="新細明體"/>
      <w:iCs w:val="0"/>
      <w:szCs w:val="20"/>
    </w:rPr>
  </w:style>
  <w:style w:type="paragraph" w:customStyle="1" w:styleId="afa">
    <w:name w:val="次目錄"/>
    <w:basedOn w:val="1"/>
    <w:rsid w:val="009F4695"/>
    <w:pPr>
      <w:spacing w:after="120"/>
      <w:ind w:leftChars="100" w:left="215" w:rightChars="100" w:right="100"/>
    </w:pPr>
    <w:rPr>
      <w:sz w:val="24"/>
    </w:rPr>
  </w:style>
  <w:style w:type="paragraph" w:customStyle="1" w:styleId="205">
    <w:name w:val="樣式 標題 2 + 套用後:  0.5 列"/>
    <w:basedOn w:val="20"/>
    <w:rsid w:val="009F4695"/>
    <w:pPr>
      <w:spacing w:after="120"/>
      <w:ind w:rightChars="100" w:right="100"/>
    </w:pPr>
    <w:rPr>
      <w:rFonts w:cs="新細明體"/>
      <w:iCs w:val="0"/>
      <w:szCs w:val="20"/>
    </w:rPr>
  </w:style>
  <w:style w:type="paragraph" w:customStyle="1" w:styleId="3BookAntiqua105">
    <w:name w:val="樣式 標題 3 + (拉丁) Book Antiqua (中文) 標楷體 右:  1 字元 套用後:  0.5 列"/>
    <w:basedOn w:val="30"/>
    <w:rsid w:val="009F4695"/>
    <w:pPr>
      <w:tabs>
        <w:tab w:val="clear" w:pos="1080"/>
        <w:tab w:val="left" w:pos="105"/>
      </w:tabs>
      <w:spacing w:after="50"/>
      <w:ind w:leftChars="150" w:left="859"/>
    </w:pPr>
    <w:rPr>
      <w:rFonts w:ascii="Book Antiqua" w:hAnsi="Book Antiqua" w:cs="新細明體"/>
      <w:szCs w:val="20"/>
    </w:rPr>
  </w:style>
  <w:style w:type="paragraph" w:customStyle="1" w:styleId="BookAntiqua13cm05">
    <w:name w:val="樣式 內文縮排 + (拉丁) Book Antiqua (中文) 標楷體 第一行:  1.3 cm 套用後:  0.5 列"/>
    <w:basedOn w:val="a1"/>
    <w:rsid w:val="009F4695"/>
    <w:pPr>
      <w:ind w:leftChars="300" w:left="300" w:rightChars="100" w:right="100" w:firstLine="737"/>
    </w:pPr>
    <w:rPr>
      <w:rFonts w:cs="新細明體"/>
      <w:szCs w:val="20"/>
    </w:rPr>
  </w:style>
  <w:style w:type="paragraph" w:customStyle="1" w:styleId="BookAntiqua13cm050">
    <w:name w:val="樣式 樣式 內文縮排 + (拉丁) Book Antiqua (中文) 標楷體 第一行:  1.3 cm 套用後:  0.5 列..."/>
    <w:basedOn w:val="BookAntiqua13cm05"/>
    <w:rsid w:val="009F4695"/>
    <w:pPr>
      <w:ind w:leftChars="50" w:left="105" w:right="210"/>
    </w:pPr>
  </w:style>
  <w:style w:type="paragraph" w:customStyle="1" w:styleId="BookAntiqua13cm0">
    <w:name w:val="樣式 樣式 樣式 內文縮排 + (拉丁) Book Antiqua (中文) 標楷體 第一行:  1.3 cm 套用後:  0...."/>
    <w:basedOn w:val="BookAntiqua13cm050"/>
    <w:rsid w:val="009F4695"/>
    <w:pPr>
      <w:spacing w:after="50" w:line="360" w:lineRule="auto"/>
      <w:ind w:leftChars="300" w:left="300" w:right="100" w:firstLine="0"/>
    </w:pPr>
  </w:style>
  <w:style w:type="paragraph" w:customStyle="1" w:styleId="BookAntiqua13cm">
    <w:name w:val="樣式 樣式 樣式 樣式 內文縮排 + (拉丁) Book Antiqua (中文) 標楷體 第一行:  1.3 cm 套用後: ..."/>
    <w:basedOn w:val="BookAntiqua13cm0"/>
    <w:rsid w:val="009F4695"/>
    <w:pPr>
      <w:spacing w:after="120"/>
      <w:ind w:left="630" w:right="210"/>
    </w:pPr>
  </w:style>
  <w:style w:type="paragraph" w:customStyle="1" w:styleId="BookAntiqua13cm1">
    <w:name w:val="樣式 樣式 樣式 樣式 樣式 內文縮排 + (拉丁) Book Antiqua (中文) 標楷體 第一行:  1.3 cm 套用..."/>
    <w:basedOn w:val="BookAntiqua13cm"/>
    <w:rsid w:val="009F4695"/>
    <w:pPr>
      <w:ind w:leftChars="100" w:left="100"/>
    </w:pPr>
  </w:style>
  <w:style w:type="paragraph" w:customStyle="1" w:styleId="BookAntiqua13cm2">
    <w:name w:val="樣式 樣式 樣式 樣式 樣式 樣式 內文縮排 + (拉丁) Book Antiqua (中文) 標楷體 第一行:  1.3 cm..."/>
    <w:basedOn w:val="BookAntiqua13cm1"/>
    <w:rsid w:val="009F4695"/>
    <w:pPr>
      <w:ind w:leftChars="300" w:left="630"/>
    </w:pPr>
    <w:rPr>
      <w:lang w:eastAsia="zh-TW"/>
    </w:rPr>
  </w:style>
  <w:style w:type="paragraph" w:customStyle="1" w:styleId="BookAntiqua13cm10">
    <w:name w:val="樣式 樣式 樣式 樣式 內文縮排 + (拉丁) Book Antiqua (中文) 標楷體 第一行:  1.3 cm 套用後: ...1"/>
    <w:basedOn w:val="BookAntiqua13cm0"/>
    <w:rsid w:val="009F4695"/>
    <w:pPr>
      <w:ind w:leftChars="350" w:left="350"/>
    </w:pPr>
  </w:style>
  <w:style w:type="paragraph" w:customStyle="1" w:styleId="BookAntiqua05">
    <w:name w:val="樣式 (拉丁) Book Antiqua (中文) 標楷體 套用後:  0.5 列"/>
    <w:basedOn w:val="a0"/>
    <w:rsid w:val="009F4695"/>
    <w:pPr>
      <w:spacing w:line="360" w:lineRule="auto"/>
    </w:pPr>
    <w:rPr>
      <w:rFonts w:cs="新細明體"/>
      <w:szCs w:val="20"/>
    </w:rPr>
  </w:style>
  <w:style w:type="paragraph" w:customStyle="1" w:styleId="BookAntiqua0505">
    <w:name w:val="樣式 樣式 (拉丁) Book Antiqua (中文) 標楷體 套用後:  0.5 列 + 套用後:  0.5 列"/>
    <w:basedOn w:val="BookAntiqua05"/>
    <w:rsid w:val="009F4695"/>
    <w:pPr>
      <w:ind w:leftChars="350" w:left="350"/>
    </w:pPr>
  </w:style>
  <w:style w:type="paragraph" w:customStyle="1" w:styleId="BookAntiqua05050">
    <w:name w:val="樣式 樣式 樣式 (拉丁) Book Antiqua (中文) 標楷體 套用後:  0.5 列 + 套用後:  0.5 列 + ..."/>
    <w:basedOn w:val="BookAntiqua0505"/>
    <w:rsid w:val="009F4695"/>
    <w:pPr>
      <w:tabs>
        <w:tab w:val="left" w:pos="1680"/>
      </w:tabs>
      <w:spacing w:after="120"/>
      <w:ind w:left="1664" w:hanging="464"/>
    </w:pPr>
  </w:style>
  <w:style w:type="paragraph" w:customStyle="1" w:styleId="3BookAntiqua1050">
    <w:name w:val="樣式 樣式 標題 3 + (拉丁) Book Antiqua (中文) 標楷體 右:  1 字元 套用後:  0.5 列 + 右..."/>
    <w:basedOn w:val="3BookAntiqua105"/>
    <w:rsid w:val="009F4695"/>
    <w:pPr>
      <w:spacing w:line="360" w:lineRule="auto"/>
      <w:ind w:leftChars="200" w:left="909"/>
    </w:pPr>
  </w:style>
  <w:style w:type="paragraph" w:customStyle="1" w:styleId="3BookAntiqua1051">
    <w:name w:val="樣式 樣式 樣式 標題 3 + (拉丁) Book Antiqua (中文) 標楷體 右:  1 字元 套用後:  0.5 列 ..."/>
    <w:basedOn w:val="3BookAntiqua1050"/>
    <w:rsid w:val="009F4695"/>
    <w:pPr>
      <w:ind w:leftChars="175" w:left="884"/>
    </w:pPr>
  </w:style>
  <w:style w:type="paragraph" w:customStyle="1" w:styleId="405">
    <w:name w:val="樣式 標題 4 + 套用後:  0.5 列"/>
    <w:basedOn w:val="4"/>
    <w:rsid w:val="009F4695"/>
    <w:pPr>
      <w:tabs>
        <w:tab w:val="clear" w:pos="425"/>
        <w:tab w:val="clear" w:pos="1080"/>
        <w:tab w:val="left" w:pos="630"/>
      </w:tabs>
      <w:ind w:leftChars="250" w:left="450"/>
    </w:pPr>
    <w:rPr>
      <w:rFonts w:cs="新細明體"/>
      <w:szCs w:val="20"/>
    </w:rPr>
  </w:style>
  <w:style w:type="paragraph" w:customStyle="1" w:styleId="BookAntiqua050">
    <w:name w:val="樣式 內文縮排 + (拉丁) Book Antiqua (中文) 標楷體 套用後:  0.5 列"/>
    <w:basedOn w:val="a1"/>
    <w:rsid w:val="009F4695"/>
    <w:pPr>
      <w:spacing w:line="360" w:lineRule="auto"/>
      <w:ind w:leftChars="400" w:left="400" w:firstLine="0"/>
    </w:pPr>
    <w:rPr>
      <w:rFonts w:cs="新細明體"/>
      <w:szCs w:val="20"/>
    </w:rPr>
  </w:style>
  <w:style w:type="paragraph" w:customStyle="1" w:styleId="4050505">
    <w:name w:val="樣式 樣式 樣式 標題 4 + 套用後:  0.5 列 + 套用後:  0.5 列 + 套用後:  0.5 列"/>
    <w:basedOn w:val="a0"/>
    <w:rsid w:val="009F4695"/>
    <w:pPr>
      <w:keepNext/>
      <w:tabs>
        <w:tab w:val="left" w:pos="630"/>
      </w:tabs>
      <w:spacing w:before="240" w:line="360" w:lineRule="auto"/>
      <w:ind w:leftChars="250" w:left="350" w:hangingChars="100" w:hanging="100"/>
      <w:outlineLvl w:val="3"/>
    </w:pPr>
    <w:rPr>
      <w:rFonts w:cs="新細明體"/>
      <w:szCs w:val="20"/>
    </w:rPr>
  </w:style>
  <w:style w:type="paragraph" w:customStyle="1" w:styleId="BookAntiqua0cm051">
    <w:name w:val="樣式 內文縮排 + (拉丁) Book Antiqua (中文) 標楷體 第一行:  0 cm 套用後:  0.5 列1"/>
    <w:basedOn w:val="a1"/>
    <w:rsid w:val="009F4695"/>
    <w:pPr>
      <w:spacing w:line="360" w:lineRule="auto"/>
      <w:ind w:leftChars="400" w:left="400" w:firstLine="0"/>
    </w:pPr>
    <w:rPr>
      <w:rFonts w:cs="新細明體"/>
      <w:szCs w:val="20"/>
    </w:rPr>
  </w:style>
  <w:style w:type="paragraph" w:customStyle="1" w:styleId="40505050">
    <w:name w:val="樣式 樣式 樣式 樣式 樣式 標題 4 + 套用後:  0.5 列 + 套用後:  0.5 列 + 套用後:  0.5 列 + ..."/>
    <w:basedOn w:val="a0"/>
    <w:rsid w:val="009F4695"/>
    <w:pPr>
      <w:keepNext/>
      <w:tabs>
        <w:tab w:val="left" w:pos="1470"/>
      </w:tabs>
      <w:spacing w:before="240" w:line="360" w:lineRule="auto"/>
      <w:ind w:leftChars="250" w:left="650" w:hangingChars="400" w:hanging="400"/>
      <w:outlineLvl w:val="3"/>
    </w:pPr>
    <w:rPr>
      <w:rFonts w:cs="新細明體"/>
      <w:szCs w:val="20"/>
    </w:rPr>
  </w:style>
  <w:style w:type="paragraph" w:customStyle="1" w:styleId="BookAntiqua0cm05">
    <w:name w:val="樣式 內文縮排 + (拉丁) Book Antiqua (中文) 標楷體 第一行:  0 cm 套用後:  0.5 列"/>
    <w:basedOn w:val="a1"/>
    <w:rsid w:val="009F4695"/>
    <w:pPr>
      <w:spacing w:line="360" w:lineRule="auto"/>
      <w:ind w:leftChars="400" w:left="400" w:firstLine="0"/>
    </w:pPr>
    <w:rPr>
      <w:rFonts w:cs="新細明體"/>
      <w:szCs w:val="20"/>
    </w:rPr>
  </w:style>
  <w:style w:type="paragraph" w:customStyle="1" w:styleId="1110">
    <w:name w:val="1.1.1標題*"/>
    <w:basedOn w:val="3BookAntiqua1051"/>
    <w:rsid w:val="009F4695"/>
    <w:pPr>
      <w:spacing w:after="120"/>
      <w:ind w:right="210"/>
    </w:pPr>
    <w:rPr>
      <w:b w:val="0"/>
    </w:rPr>
  </w:style>
  <w:style w:type="paragraph" w:customStyle="1" w:styleId="BookAntiqua0cm0510">
    <w:name w:val="樣式 樣式 內文縮排 + (拉丁) Book Antiqua (中文) 標楷體 第一行:  0 cm 套用後:  0.5 列1 ..."/>
    <w:basedOn w:val="BookAntiqua0cm051"/>
    <w:rsid w:val="009F4695"/>
    <w:pPr>
      <w:ind w:leftChars="500" w:left="500"/>
    </w:pPr>
  </w:style>
  <w:style w:type="paragraph" w:customStyle="1" w:styleId="110">
    <w:name w:val="1.1.內文"/>
    <w:basedOn w:val="BookAntiqua13cm10"/>
    <w:rsid w:val="009F4695"/>
    <w:pPr>
      <w:spacing w:after="120"/>
      <w:ind w:left="735" w:right="210"/>
    </w:pPr>
  </w:style>
  <w:style w:type="paragraph" w:customStyle="1" w:styleId="111">
    <w:name w:val="1.1.1.標題"/>
    <w:basedOn w:val="40505050"/>
    <w:rsid w:val="009F4695"/>
    <w:pPr>
      <w:numPr>
        <w:numId w:val="2"/>
      </w:numPr>
      <w:tabs>
        <w:tab w:val="clear" w:pos="1470"/>
      </w:tabs>
      <w:spacing w:after="120"/>
      <w:ind w:leftChars="0" w:left="0" w:rightChars="100" w:right="210" w:firstLineChars="0" w:firstLine="0"/>
    </w:pPr>
    <w:rPr>
      <w:lang w:eastAsia="zh-TW"/>
    </w:rPr>
  </w:style>
  <w:style w:type="paragraph" w:customStyle="1" w:styleId="242">
    <w:name w:val="2.4.2.內文*"/>
    <w:basedOn w:val="BookAntiqua0cm0510"/>
    <w:rsid w:val="009F4695"/>
    <w:pPr>
      <w:spacing w:after="120"/>
      <w:ind w:left="1050"/>
    </w:pPr>
  </w:style>
  <w:style w:type="paragraph" w:customStyle="1" w:styleId="Hyweb21">
    <w:name w:val="樣式 Hyweb 標題 2 + 右:  1 字元"/>
    <w:basedOn w:val="Hyweb20"/>
    <w:next w:val="Hyweb22"/>
    <w:rsid w:val="009F4695"/>
    <w:pPr>
      <w:ind w:right="240"/>
    </w:pPr>
  </w:style>
  <w:style w:type="paragraph" w:customStyle="1" w:styleId="Hyweb20">
    <w:name w:val="Hyweb 標題 2"/>
    <w:basedOn w:val="a0"/>
    <w:rsid w:val="009F4695"/>
    <w:pPr>
      <w:keepNext/>
      <w:numPr>
        <w:ilvl w:val="1"/>
        <w:numId w:val="1"/>
      </w:numPr>
      <w:tabs>
        <w:tab w:val="left" w:pos="425"/>
        <w:tab w:val="left" w:pos="2421"/>
      </w:tabs>
      <w:spacing w:before="120" w:after="120"/>
      <w:ind w:rightChars="100" w:right="210"/>
      <w:outlineLvl w:val="1"/>
    </w:pPr>
    <w:rPr>
      <w:rFonts w:cs="新細明體"/>
      <w:b/>
      <w:bCs/>
      <w:sz w:val="28"/>
      <w:szCs w:val="20"/>
    </w:rPr>
  </w:style>
  <w:style w:type="paragraph" w:customStyle="1" w:styleId="Hyweb22">
    <w:name w:val="Hyweb 標題 2 的內文"/>
    <w:basedOn w:val="a0"/>
    <w:rsid w:val="009F4695"/>
    <w:pPr>
      <w:spacing w:after="120" w:line="360" w:lineRule="auto"/>
      <w:ind w:left="735" w:rightChars="100" w:right="240"/>
      <w:jc w:val="both"/>
    </w:pPr>
    <w:rPr>
      <w:rFonts w:ascii="標楷體" w:hAnsi="標楷體" w:cs="新細明體"/>
      <w:bCs/>
      <w:szCs w:val="24"/>
    </w:rPr>
  </w:style>
  <w:style w:type="paragraph" w:customStyle="1" w:styleId="Hyweb2">
    <w:name w:val="Hyweb 標題 2 下項目"/>
    <w:basedOn w:val="a0"/>
    <w:rsid w:val="009F4695"/>
    <w:pPr>
      <w:numPr>
        <w:numId w:val="3"/>
      </w:numPr>
      <w:spacing w:after="120"/>
    </w:pPr>
    <w:rPr>
      <w:rFonts w:cs="新細明體"/>
      <w:szCs w:val="20"/>
    </w:rPr>
  </w:style>
  <w:style w:type="paragraph" w:customStyle="1" w:styleId="Hyweb3">
    <w:name w:val="Hyweb 標題 3"/>
    <w:basedOn w:val="a0"/>
    <w:rsid w:val="009F4695"/>
    <w:pPr>
      <w:keepNext/>
      <w:numPr>
        <w:ilvl w:val="2"/>
        <w:numId w:val="1"/>
      </w:numPr>
      <w:tabs>
        <w:tab w:val="left" w:pos="425"/>
      </w:tabs>
      <w:spacing w:before="360" w:after="120"/>
      <w:ind w:rightChars="100" w:right="240"/>
      <w:outlineLvl w:val="2"/>
    </w:pPr>
    <w:rPr>
      <w:rFonts w:cs="新細明體"/>
      <w:bCs/>
      <w:szCs w:val="20"/>
    </w:rPr>
  </w:style>
  <w:style w:type="paragraph" w:customStyle="1" w:styleId="Hyweb4">
    <w:name w:val="Hyweb 標題 4"/>
    <w:basedOn w:val="a0"/>
    <w:next w:val="Hyweb40"/>
    <w:rsid w:val="009F4695"/>
    <w:pPr>
      <w:keepNext/>
      <w:tabs>
        <w:tab w:val="left" w:pos="1470"/>
      </w:tabs>
      <w:spacing w:before="240" w:after="120" w:line="360" w:lineRule="auto"/>
      <w:ind w:leftChars="250" w:left="650" w:hangingChars="400" w:hanging="400"/>
      <w:outlineLvl w:val="3"/>
    </w:pPr>
    <w:rPr>
      <w:rFonts w:cs="新細明體"/>
      <w:szCs w:val="20"/>
    </w:rPr>
  </w:style>
  <w:style w:type="paragraph" w:customStyle="1" w:styleId="Hyweb40">
    <w:name w:val="Hyweb 標題 4 的內文"/>
    <w:basedOn w:val="a0"/>
    <w:rsid w:val="009F4695"/>
    <w:pPr>
      <w:spacing w:after="120"/>
      <w:ind w:leftChars="500" w:left="1050" w:firstLine="420"/>
    </w:pPr>
    <w:rPr>
      <w:rFonts w:cs="新細明體"/>
      <w:szCs w:val="20"/>
      <w:lang w:eastAsia="zh-TW"/>
    </w:rPr>
  </w:style>
  <w:style w:type="paragraph" w:customStyle="1" w:styleId="Hyweb31">
    <w:name w:val="Hyweb 標題 3 的內文"/>
    <w:basedOn w:val="a0"/>
    <w:rsid w:val="009F4695"/>
    <w:pPr>
      <w:spacing w:after="120" w:line="360" w:lineRule="auto"/>
      <w:ind w:leftChars="500" w:left="1050"/>
    </w:pPr>
    <w:rPr>
      <w:rFonts w:cs="新細明體"/>
      <w:szCs w:val="20"/>
    </w:rPr>
  </w:style>
  <w:style w:type="paragraph" w:customStyle="1" w:styleId="Hyweb1">
    <w:name w:val="Hyweb 標題 1"/>
    <w:basedOn w:val="1"/>
    <w:next w:val="Hyweb10"/>
    <w:rsid w:val="009F4695"/>
    <w:pPr>
      <w:pageBreakBefore/>
      <w:spacing w:after="120"/>
    </w:pPr>
    <w:rPr>
      <w:rFonts w:cs="新細明體"/>
      <w:szCs w:val="20"/>
    </w:rPr>
  </w:style>
  <w:style w:type="paragraph" w:customStyle="1" w:styleId="Hyweb10">
    <w:name w:val="Hyweb 標題 1 的內文"/>
    <w:basedOn w:val="a1"/>
    <w:rsid w:val="009F4695"/>
    <w:pPr>
      <w:spacing w:after="120"/>
    </w:pPr>
    <w:rPr>
      <w:rFonts w:cs="Book Antiqua"/>
      <w:szCs w:val="20"/>
    </w:rPr>
  </w:style>
  <w:style w:type="paragraph" w:customStyle="1" w:styleId="Hyweb310">
    <w:name w:val="樣式 Hyweb 標題 3 + 右:  1 字元"/>
    <w:basedOn w:val="Hyweb3"/>
    <w:next w:val="Hyweb31"/>
    <w:rsid w:val="009F4695"/>
    <w:rPr>
      <w:bCs w:val="0"/>
    </w:rPr>
  </w:style>
  <w:style w:type="paragraph" w:customStyle="1" w:styleId="Hyweb2351">
    <w:name w:val="樣式 Hyweb 標題 2 的內文 + 左:  3.5 字元 右:  1 字元"/>
    <w:basedOn w:val="Hyweb22"/>
    <w:rsid w:val="009F4695"/>
    <w:pPr>
      <w:ind w:leftChars="300" w:left="300" w:right="100"/>
    </w:pPr>
  </w:style>
  <w:style w:type="paragraph" w:customStyle="1" w:styleId="Hyweb235131">
    <w:name w:val="樣式 樣式 Hyweb 標題 2 的內文 + 左:  3.5 字元 右:  1 字元 + 左:  3 字元 右:  1 字元"/>
    <w:basedOn w:val="Hyweb2351"/>
    <w:rsid w:val="009F4695"/>
    <w:pPr>
      <w:ind w:leftChars="250" w:left="250"/>
    </w:pPr>
  </w:style>
  <w:style w:type="paragraph" w:customStyle="1" w:styleId="Hyweb35">
    <w:name w:val="樣式 Hyweb 標題 3 的內文 + 左:  5 字元"/>
    <w:basedOn w:val="Hyweb31"/>
    <w:rsid w:val="009F4695"/>
    <w:pPr>
      <w:ind w:leftChars="400" w:left="400"/>
    </w:pPr>
  </w:style>
  <w:style w:type="paragraph" w:customStyle="1" w:styleId="Hyweb45">
    <w:name w:val="樣式 Hyweb 標題 4 的內文 + 左:  5 字元"/>
    <w:basedOn w:val="Hyweb40"/>
    <w:rsid w:val="009F4695"/>
    <w:pPr>
      <w:ind w:leftChars="400" w:left="400"/>
    </w:pPr>
  </w:style>
  <w:style w:type="paragraph" w:customStyle="1" w:styleId="Hyweb30">
    <w:name w:val="Hyweb 標題 3 下項目"/>
    <w:basedOn w:val="Hyweb2"/>
    <w:rsid w:val="009F4695"/>
    <w:pPr>
      <w:numPr>
        <w:numId w:val="4"/>
      </w:numPr>
      <w:tabs>
        <w:tab w:val="clear" w:pos="1871"/>
        <w:tab w:val="left" w:pos="1680"/>
      </w:tabs>
      <w:ind w:leftChars="500" w:left="1664" w:hanging="464"/>
    </w:pPr>
    <w:rPr>
      <w:lang w:eastAsia="zh-TW"/>
    </w:rPr>
  </w:style>
  <w:style w:type="paragraph" w:customStyle="1" w:styleId="Hyweb352">
    <w:name w:val="樣式 Hyweb 標題 3 的內文 + 左:  5 字元2"/>
    <w:basedOn w:val="Hyweb31"/>
    <w:rsid w:val="009F4695"/>
    <w:pPr>
      <w:ind w:leftChars="400" w:left="960"/>
    </w:pPr>
  </w:style>
  <w:style w:type="paragraph" w:customStyle="1" w:styleId="Hyweb3524">
    <w:name w:val="樣式 樣式 Hyweb 標題 3 的內文 + 左:  5 字元2 + 左:  4 字元"/>
    <w:basedOn w:val="Hyweb352"/>
    <w:rsid w:val="009F4695"/>
    <w:pPr>
      <w:ind w:left="400"/>
    </w:pPr>
  </w:style>
  <w:style w:type="paragraph" w:customStyle="1" w:styleId="Hyweb454">
    <w:name w:val="樣式 樣式 Hyweb 標題 4 的內文 + 左:  5 字元 + 左:  4 字元"/>
    <w:basedOn w:val="Hyweb45"/>
    <w:rsid w:val="009F4695"/>
    <w:pPr>
      <w:ind w:leftChars="500" w:left="1200" w:firstLine="0"/>
    </w:pPr>
  </w:style>
  <w:style w:type="paragraph" w:customStyle="1" w:styleId="Hyweb4543">
    <w:name w:val="樣式 樣式 樣式 Hyweb 標題 4 的內文 + 左:  5 字元 + 左:  4 字元 + 左:  3 字元"/>
    <w:basedOn w:val="Hyweb454"/>
    <w:rsid w:val="009F4695"/>
    <w:pPr>
      <w:ind w:leftChars="400" w:left="400"/>
    </w:pPr>
  </w:style>
  <w:style w:type="paragraph" w:customStyle="1" w:styleId="Hyweb4541">
    <w:name w:val="樣式 樣式 Hyweb 標題 4 的內文 + 左:  5 字元 + 左:  4 字元1"/>
    <w:basedOn w:val="Hyweb45"/>
    <w:rsid w:val="009F4695"/>
    <w:pPr>
      <w:ind w:left="960"/>
    </w:pPr>
  </w:style>
  <w:style w:type="paragraph" w:customStyle="1" w:styleId="Hyweb4544">
    <w:name w:val="樣式 樣式 樣式 Hyweb 標題 4 的內文 + 左:  5 字元 + 左:  4 字元 + 左:  4 字元"/>
    <w:basedOn w:val="Hyweb454"/>
    <w:rsid w:val="009F4695"/>
    <w:pPr>
      <w:ind w:leftChars="400" w:left="960"/>
    </w:pPr>
  </w:style>
  <w:style w:type="paragraph" w:customStyle="1" w:styleId="Hyweb4542">
    <w:name w:val="樣式 樣式 Hyweb 標題 4 的內文 + 左:  5 字元 + 左:  4 字元2"/>
    <w:basedOn w:val="Hyweb45"/>
    <w:rsid w:val="009F4695"/>
    <w:pPr>
      <w:ind w:firstLine="0"/>
    </w:pPr>
  </w:style>
  <w:style w:type="paragraph" w:customStyle="1" w:styleId="a">
    <w:name w:val="內文編號"/>
    <w:basedOn w:val="a0"/>
    <w:rsid w:val="009F4695"/>
    <w:pPr>
      <w:widowControl w:val="0"/>
      <w:numPr>
        <w:numId w:val="5"/>
      </w:numPr>
      <w:snapToGrid w:val="0"/>
    </w:pPr>
    <w:rPr>
      <w:rFonts w:ascii="Times New Roman" w:hAnsi="Times New Roman"/>
      <w:kern w:val="2"/>
      <w:szCs w:val="20"/>
      <w:lang w:eastAsia="zh-TW"/>
    </w:rPr>
  </w:style>
  <w:style w:type="paragraph" w:customStyle="1" w:styleId="afb">
    <w:name w:val="字元"/>
    <w:basedOn w:val="a0"/>
    <w:rsid w:val="009F4695"/>
    <w:pPr>
      <w:spacing w:after="160" w:line="240" w:lineRule="exact"/>
    </w:pPr>
    <w:rPr>
      <w:rFonts w:ascii="Tahoma" w:eastAsia="新細明體" w:hAnsi="Tahoma"/>
      <w:sz w:val="20"/>
      <w:szCs w:val="20"/>
      <w:lang w:eastAsia="en-US"/>
    </w:rPr>
  </w:style>
  <w:style w:type="paragraph" w:customStyle="1" w:styleId="afc">
    <w:name w:val="新內文"/>
    <w:basedOn w:val="ae"/>
    <w:link w:val="afd"/>
    <w:qFormat/>
    <w:rsid w:val="009F4695"/>
    <w:pPr>
      <w:widowControl w:val="0"/>
      <w:snapToGrid w:val="0"/>
      <w:spacing w:beforeLines="50"/>
      <w:ind w:right="-2" w:firstLineChars="200" w:firstLine="480"/>
    </w:pPr>
    <w:rPr>
      <w:rFonts w:ascii="標楷體" w:hAnsi="標楷體"/>
      <w:kern w:val="2"/>
      <w:szCs w:val="24"/>
    </w:rPr>
  </w:style>
  <w:style w:type="paragraph" w:customStyle="1" w:styleId="14">
    <w:name w:val="第1層要點"/>
    <w:basedOn w:val="a0"/>
    <w:link w:val="15"/>
    <w:qFormat/>
    <w:rsid w:val="009F4695"/>
    <w:pPr>
      <w:widowControl w:val="0"/>
      <w:spacing w:beforeLines="50"/>
      <w:contextualSpacing/>
    </w:pPr>
    <w:rPr>
      <w:rFonts w:ascii="標楷體" w:hAnsi="標楷體"/>
      <w:szCs w:val="24"/>
    </w:rPr>
  </w:style>
  <w:style w:type="paragraph" w:customStyle="1" w:styleId="16">
    <w:name w:val="清單段落1"/>
    <w:basedOn w:val="a0"/>
    <w:uiPriority w:val="34"/>
    <w:qFormat/>
    <w:rsid w:val="009F4695"/>
    <w:pPr>
      <w:ind w:leftChars="200" w:left="480"/>
    </w:pPr>
  </w:style>
  <w:style w:type="paragraph" w:customStyle="1" w:styleId="2">
    <w:name w:val="第2 層要點"/>
    <w:basedOn w:val="14"/>
    <w:link w:val="25"/>
    <w:qFormat/>
    <w:rsid w:val="009F4695"/>
    <w:pPr>
      <w:numPr>
        <w:numId w:val="7"/>
      </w:numPr>
      <w:spacing w:before="180"/>
    </w:pPr>
  </w:style>
  <w:style w:type="paragraph" w:customStyle="1" w:styleId="3">
    <w:name w:val="第 3 層要點"/>
    <w:basedOn w:val="2"/>
    <w:link w:val="35"/>
    <w:qFormat/>
    <w:rsid w:val="009F4695"/>
    <w:pPr>
      <w:numPr>
        <w:numId w:val="8"/>
      </w:numPr>
    </w:pPr>
  </w:style>
  <w:style w:type="paragraph" w:customStyle="1" w:styleId="Axure">
    <w:name w:val="Axure表格标题文本"/>
    <w:basedOn w:val="a0"/>
    <w:rsid w:val="009F4695"/>
    <w:pPr>
      <w:spacing w:before="60" w:after="60"/>
    </w:pPr>
    <w:rPr>
      <w:rFonts w:ascii="Arial" w:hAnsi="Arial" w:cs="Arial"/>
      <w:b/>
      <w:sz w:val="16"/>
      <w:szCs w:val="24"/>
      <w:lang w:eastAsia="en-US"/>
    </w:rPr>
  </w:style>
  <w:style w:type="paragraph" w:customStyle="1" w:styleId="Axure0">
    <w:name w:val="Axure表格正常文本"/>
    <w:basedOn w:val="a0"/>
    <w:rsid w:val="009F4695"/>
    <w:pPr>
      <w:spacing w:before="60" w:after="60"/>
    </w:pPr>
    <w:rPr>
      <w:rFonts w:ascii="Arial" w:hAnsi="Arial" w:cs="Arial"/>
      <w:sz w:val="16"/>
      <w:szCs w:val="24"/>
      <w:lang w:eastAsia="en-US"/>
    </w:rPr>
  </w:style>
  <w:style w:type="paragraph" w:customStyle="1" w:styleId="font0">
    <w:name w:val="font0"/>
    <w:basedOn w:val="a0"/>
    <w:rsid w:val="009F4695"/>
    <w:pPr>
      <w:spacing w:before="100" w:beforeAutospacing="1" w:after="100" w:afterAutospacing="1"/>
    </w:pPr>
    <w:rPr>
      <w:rFonts w:ascii="SimSun" w:eastAsia="SimSun" w:hAnsi="SimSun" w:cs="新細明體"/>
      <w:szCs w:val="24"/>
      <w:lang w:eastAsia="zh-TW"/>
    </w:rPr>
  </w:style>
  <w:style w:type="paragraph" w:customStyle="1" w:styleId="font5">
    <w:name w:val="font5"/>
    <w:basedOn w:val="a0"/>
    <w:rsid w:val="009F4695"/>
    <w:pPr>
      <w:spacing w:before="100" w:beforeAutospacing="1" w:after="100" w:afterAutospacing="1"/>
    </w:pPr>
    <w:rPr>
      <w:rFonts w:ascii="SimSun" w:eastAsia="SimSun" w:hAnsi="SimSun" w:cs="新細明體"/>
      <w:szCs w:val="24"/>
      <w:lang w:eastAsia="zh-TW"/>
    </w:rPr>
  </w:style>
  <w:style w:type="paragraph" w:customStyle="1" w:styleId="font6">
    <w:name w:val="font6"/>
    <w:basedOn w:val="a0"/>
    <w:rsid w:val="009F4695"/>
    <w:pPr>
      <w:spacing w:before="100" w:beforeAutospacing="1" w:after="100" w:afterAutospacing="1"/>
    </w:pPr>
    <w:rPr>
      <w:rFonts w:ascii="SimSun" w:eastAsia="SimSun" w:hAnsi="SimSun" w:cs="新細明體"/>
      <w:sz w:val="18"/>
      <w:szCs w:val="18"/>
      <w:lang w:eastAsia="zh-TW"/>
    </w:rPr>
  </w:style>
  <w:style w:type="paragraph" w:customStyle="1" w:styleId="font7">
    <w:name w:val="font7"/>
    <w:basedOn w:val="a0"/>
    <w:rsid w:val="009F4695"/>
    <w:pPr>
      <w:spacing w:before="100" w:beforeAutospacing="1" w:after="100" w:afterAutospacing="1"/>
    </w:pPr>
    <w:rPr>
      <w:rFonts w:ascii="細明體" w:eastAsia="細明體" w:hAnsi="細明體" w:cs="新細明體"/>
      <w:sz w:val="18"/>
      <w:szCs w:val="18"/>
      <w:lang w:eastAsia="zh-TW"/>
    </w:rPr>
  </w:style>
  <w:style w:type="paragraph" w:customStyle="1" w:styleId="font8">
    <w:name w:val="font8"/>
    <w:basedOn w:val="a0"/>
    <w:rsid w:val="009F4695"/>
    <w:pPr>
      <w:spacing w:before="100" w:beforeAutospacing="1" w:after="100" w:afterAutospacing="1"/>
    </w:pPr>
    <w:rPr>
      <w:rFonts w:ascii="新細明體" w:eastAsia="新細明體" w:hAnsi="新細明體" w:cs="新細明體"/>
      <w:sz w:val="18"/>
      <w:szCs w:val="18"/>
      <w:lang w:eastAsia="zh-TW"/>
    </w:rPr>
  </w:style>
  <w:style w:type="paragraph" w:customStyle="1" w:styleId="font9">
    <w:name w:val="font9"/>
    <w:basedOn w:val="a0"/>
    <w:rsid w:val="009F4695"/>
    <w:pPr>
      <w:spacing w:before="100" w:beforeAutospacing="1" w:after="100" w:afterAutospacing="1"/>
    </w:pPr>
    <w:rPr>
      <w:rFonts w:ascii="SimSun" w:eastAsia="SimSun" w:hAnsi="SimSun" w:cs="新細明體"/>
      <w:color w:val="FF0000"/>
      <w:szCs w:val="24"/>
      <w:lang w:eastAsia="zh-TW"/>
    </w:rPr>
  </w:style>
  <w:style w:type="paragraph" w:customStyle="1" w:styleId="font10">
    <w:name w:val="font10"/>
    <w:basedOn w:val="a0"/>
    <w:rsid w:val="009F4695"/>
    <w:pPr>
      <w:spacing w:before="100" w:beforeAutospacing="1" w:after="100" w:afterAutospacing="1"/>
    </w:pPr>
    <w:rPr>
      <w:rFonts w:ascii="新細明體" w:eastAsia="新細明體" w:hAnsi="新細明體" w:cs="新細明體"/>
      <w:sz w:val="18"/>
      <w:szCs w:val="18"/>
      <w:lang w:eastAsia="zh-TW"/>
    </w:rPr>
  </w:style>
  <w:style w:type="paragraph" w:customStyle="1" w:styleId="font11">
    <w:name w:val="font11"/>
    <w:basedOn w:val="a0"/>
    <w:rsid w:val="009F4695"/>
    <w:pPr>
      <w:spacing w:before="100" w:beforeAutospacing="1" w:after="100" w:afterAutospacing="1"/>
    </w:pPr>
    <w:rPr>
      <w:rFonts w:ascii="SimSun" w:eastAsia="SimSun" w:hAnsi="SimSun" w:cs="新細明體"/>
      <w:szCs w:val="24"/>
      <w:lang w:eastAsia="zh-TW"/>
    </w:rPr>
  </w:style>
  <w:style w:type="paragraph" w:customStyle="1" w:styleId="font12">
    <w:name w:val="font12"/>
    <w:basedOn w:val="a0"/>
    <w:rsid w:val="009F4695"/>
    <w:pPr>
      <w:spacing w:before="100" w:beforeAutospacing="1" w:after="100" w:afterAutospacing="1"/>
    </w:pPr>
    <w:rPr>
      <w:rFonts w:ascii="新細明體" w:eastAsia="新細明體" w:hAnsi="新細明體" w:cs="新細明體"/>
      <w:sz w:val="18"/>
      <w:szCs w:val="18"/>
      <w:lang w:eastAsia="zh-TW"/>
    </w:rPr>
  </w:style>
  <w:style w:type="paragraph" w:customStyle="1" w:styleId="font13">
    <w:name w:val="font13"/>
    <w:basedOn w:val="a0"/>
    <w:rsid w:val="009F4695"/>
    <w:pPr>
      <w:spacing w:before="100" w:beforeAutospacing="1" w:after="100" w:afterAutospacing="1"/>
    </w:pPr>
    <w:rPr>
      <w:rFonts w:ascii="新細明體" w:eastAsia="新細明體" w:hAnsi="新細明體" w:cs="新細明體"/>
      <w:sz w:val="18"/>
      <w:szCs w:val="18"/>
      <w:lang w:eastAsia="zh-TW"/>
    </w:rPr>
  </w:style>
  <w:style w:type="paragraph" w:customStyle="1" w:styleId="font14">
    <w:name w:val="font14"/>
    <w:basedOn w:val="a0"/>
    <w:rsid w:val="009F4695"/>
    <w:pPr>
      <w:spacing w:before="100" w:beforeAutospacing="1" w:after="100" w:afterAutospacing="1"/>
    </w:pPr>
    <w:rPr>
      <w:rFonts w:ascii="新細明體" w:eastAsia="新細明體" w:hAnsi="新細明體" w:cs="新細明體"/>
      <w:sz w:val="18"/>
      <w:szCs w:val="18"/>
      <w:lang w:eastAsia="zh-TW"/>
    </w:rPr>
  </w:style>
  <w:style w:type="paragraph" w:customStyle="1" w:styleId="xl66">
    <w:name w:val="xl66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9CCFF"/>
      <w:spacing w:before="100" w:beforeAutospacing="1" w:after="100" w:afterAutospacing="1"/>
    </w:pPr>
    <w:rPr>
      <w:rFonts w:ascii="Arial" w:eastAsia="新細明體" w:hAnsi="Arial" w:cs="Arial"/>
      <w:b/>
      <w:bCs/>
      <w:sz w:val="20"/>
      <w:szCs w:val="20"/>
      <w:lang w:eastAsia="zh-TW"/>
    </w:rPr>
  </w:style>
  <w:style w:type="paragraph" w:customStyle="1" w:styleId="xl67">
    <w:name w:val="xl67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新細明體" w:hAnsi="Arial" w:cs="Arial"/>
      <w:sz w:val="20"/>
      <w:szCs w:val="20"/>
      <w:lang w:eastAsia="zh-TW"/>
    </w:rPr>
  </w:style>
  <w:style w:type="paragraph" w:customStyle="1" w:styleId="xl68">
    <w:name w:val="xl68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新細明體" w:eastAsia="新細明體" w:hAnsi="新細明體" w:cs="新細明體"/>
      <w:sz w:val="20"/>
      <w:szCs w:val="20"/>
      <w:lang w:eastAsia="zh-TW"/>
    </w:rPr>
  </w:style>
  <w:style w:type="paragraph" w:customStyle="1" w:styleId="xl69">
    <w:name w:val="xl69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新細明體" w:eastAsia="新細明體" w:hAnsi="新細明體" w:cs="新細明體"/>
      <w:b/>
      <w:bCs/>
      <w:sz w:val="20"/>
      <w:szCs w:val="20"/>
      <w:lang w:eastAsia="zh-TW"/>
    </w:rPr>
  </w:style>
  <w:style w:type="paragraph" w:customStyle="1" w:styleId="xl70">
    <w:name w:val="xl70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新細明體" w:eastAsia="新細明體" w:hAnsi="新細明體" w:cs="新細明體"/>
      <w:sz w:val="20"/>
      <w:szCs w:val="20"/>
      <w:lang w:eastAsia="zh-TW"/>
    </w:rPr>
  </w:style>
  <w:style w:type="paragraph" w:customStyle="1" w:styleId="xl71">
    <w:name w:val="xl71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9CCFF"/>
      <w:spacing w:before="100" w:beforeAutospacing="1" w:after="100" w:afterAutospacing="1"/>
      <w:textAlignment w:val="center"/>
    </w:pPr>
    <w:rPr>
      <w:rFonts w:ascii="新細明體" w:eastAsia="新細明體" w:hAnsi="新細明體" w:cs="新細明體"/>
      <w:b/>
      <w:bCs/>
      <w:sz w:val="20"/>
      <w:szCs w:val="20"/>
      <w:lang w:eastAsia="zh-TW"/>
    </w:rPr>
  </w:style>
  <w:style w:type="paragraph" w:customStyle="1" w:styleId="xl72">
    <w:name w:val="xl72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新細明體" w:eastAsia="新細明體" w:hAnsi="新細明體" w:cs="新細明體"/>
      <w:color w:val="0000FF"/>
      <w:sz w:val="20"/>
      <w:szCs w:val="20"/>
      <w:lang w:eastAsia="zh-TW"/>
    </w:rPr>
  </w:style>
  <w:style w:type="paragraph" w:customStyle="1" w:styleId="xl73">
    <w:name w:val="xl73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9CCFF"/>
      <w:spacing w:before="100" w:beforeAutospacing="1" w:after="100" w:afterAutospacing="1"/>
    </w:pPr>
    <w:rPr>
      <w:rFonts w:ascii="新細明體" w:eastAsia="新細明體" w:hAnsi="新細明體" w:cs="新細明體"/>
      <w:b/>
      <w:bCs/>
      <w:sz w:val="20"/>
      <w:szCs w:val="20"/>
      <w:lang w:eastAsia="zh-TW"/>
    </w:rPr>
  </w:style>
  <w:style w:type="paragraph" w:customStyle="1" w:styleId="xl74">
    <w:name w:val="xl74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新細明體" w:hAnsi="Arial" w:cs="Arial"/>
      <w:b/>
      <w:bCs/>
      <w:sz w:val="20"/>
      <w:szCs w:val="20"/>
      <w:lang w:eastAsia="zh-TW"/>
    </w:rPr>
  </w:style>
  <w:style w:type="paragraph" w:customStyle="1" w:styleId="xl75">
    <w:name w:val="xl75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新細明體" w:eastAsia="新細明體" w:hAnsi="新細明體" w:cs="新細明體"/>
      <w:b/>
      <w:bCs/>
      <w:sz w:val="20"/>
      <w:szCs w:val="20"/>
      <w:lang w:eastAsia="zh-TW"/>
    </w:rPr>
  </w:style>
  <w:style w:type="paragraph" w:customStyle="1" w:styleId="xl76">
    <w:name w:val="xl76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新細明體" w:eastAsia="新細明體" w:hAnsi="新細明體" w:cs="新細明體"/>
      <w:b/>
      <w:bCs/>
      <w:sz w:val="20"/>
      <w:szCs w:val="20"/>
      <w:lang w:eastAsia="zh-TW"/>
    </w:rPr>
  </w:style>
  <w:style w:type="paragraph" w:customStyle="1" w:styleId="xl77">
    <w:name w:val="xl77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新細明體" w:eastAsia="新細明體" w:hAnsi="新細明體" w:cs="新細明體"/>
      <w:szCs w:val="24"/>
      <w:lang w:eastAsia="zh-TW"/>
    </w:rPr>
  </w:style>
  <w:style w:type="paragraph" w:customStyle="1" w:styleId="xl78">
    <w:name w:val="xl78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新細明體" w:eastAsia="新細明體" w:hAnsi="新細明體" w:cs="新細明體"/>
      <w:b/>
      <w:bCs/>
      <w:sz w:val="20"/>
      <w:szCs w:val="20"/>
      <w:lang w:eastAsia="zh-TW"/>
    </w:rPr>
  </w:style>
  <w:style w:type="paragraph" w:customStyle="1" w:styleId="xl79">
    <w:name w:val="xl79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新細明體" w:eastAsia="新細明體" w:hAnsi="新細明體" w:cs="新細明體"/>
      <w:b/>
      <w:bCs/>
      <w:sz w:val="20"/>
      <w:szCs w:val="20"/>
      <w:lang w:eastAsia="zh-TW"/>
    </w:rPr>
  </w:style>
  <w:style w:type="paragraph" w:customStyle="1" w:styleId="xl80">
    <w:name w:val="xl80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9CCFF"/>
      <w:spacing w:before="100" w:beforeAutospacing="1" w:after="100" w:afterAutospacing="1"/>
    </w:pPr>
    <w:rPr>
      <w:rFonts w:ascii="細明體" w:eastAsia="細明體" w:hAnsi="細明體" w:cs="新細明體"/>
      <w:b/>
      <w:bCs/>
      <w:sz w:val="20"/>
      <w:szCs w:val="20"/>
      <w:lang w:eastAsia="zh-TW"/>
    </w:rPr>
  </w:style>
  <w:style w:type="paragraph" w:customStyle="1" w:styleId="xl81">
    <w:name w:val="xl81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/>
    </w:pPr>
    <w:rPr>
      <w:rFonts w:ascii="新細明體" w:eastAsia="新細明體" w:hAnsi="新細明體" w:cs="新細明體"/>
      <w:szCs w:val="24"/>
      <w:lang w:eastAsia="zh-TW"/>
    </w:rPr>
  </w:style>
  <w:style w:type="paragraph" w:customStyle="1" w:styleId="xl82">
    <w:name w:val="xl82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新細明體" w:eastAsia="新細明體" w:hAnsi="新細明體" w:cs="新細明體"/>
      <w:color w:val="FF0000"/>
      <w:szCs w:val="24"/>
      <w:lang w:eastAsia="zh-TW"/>
    </w:rPr>
  </w:style>
  <w:style w:type="paragraph" w:customStyle="1" w:styleId="xl83">
    <w:name w:val="xl83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rFonts w:ascii="新細明體" w:eastAsia="新細明體" w:hAnsi="新細明體" w:cs="新細明體"/>
      <w:szCs w:val="24"/>
      <w:lang w:eastAsia="zh-TW"/>
    </w:rPr>
  </w:style>
  <w:style w:type="paragraph" w:customStyle="1" w:styleId="xl84">
    <w:name w:val="xl84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B050"/>
      <w:spacing w:before="100" w:beforeAutospacing="1" w:after="100" w:afterAutospacing="1"/>
    </w:pPr>
    <w:rPr>
      <w:rFonts w:ascii="新細明體" w:eastAsia="新細明體" w:hAnsi="新細明體" w:cs="新細明體"/>
      <w:szCs w:val="24"/>
      <w:lang w:eastAsia="zh-TW"/>
    </w:rPr>
  </w:style>
  <w:style w:type="paragraph" w:customStyle="1" w:styleId="xl85">
    <w:name w:val="xl85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B050"/>
      <w:spacing w:before="100" w:beforeAutospacing="1" w:after="100" w:afterAutospacing="1"/>
    </w:pPr>
    <w:rPr>
      <w:rFonts w:ascii="新細明體" w:eastAsia="新細明體" w:hAnsi="新細明體" w:cs="新細明體"/>
      <w:szCs w:val="24"/>
      <w:lang w:eastAsia="zh-TW"/>
    </w:rPr>
  </w:style>
  <w:style w:type="paragraph" w:customStyle="1" w:styleId="xl86">
    <w:name w:val="xl86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rFonts w:ascii="Arial" w:eastAsia="新細明體" w:hAnsi="Arial" w:cs="Arial"/>
      <w:b/>
      <w:bCs/>
      <w:sz w:val="20"/>
      <w:szCs w:val="20"/>
      <w:lang w:eastAsia="zh-TW"/>
    </w:rPr>
  </w:style>
  <w:style w:type="paragraph" w:customStyle="1" w:styleId="xl87">
    <w:name w:val="xl87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rFonts w:ascii="Arial" w:eastAsia="新細明體" w:hAnsi="Arial" w:cs="Arial"/>
      <w:sz w:val="20"/>
      <w:szCs w:val="20"/>
      <w:lang w:eastAsia="zh-TW"/>
    </w:rPr>
  </w:style>
  <w:style w:type="paragraph" w:customStyle="1" w:styleId="xl88">
    <w:name w:val="xl88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rFonts w:ascii="新細明體" w:eastAsia="新細明體" w:hAnsi="新細明體" w:cs="新細明體"/>
      <w:sz w:val="20"/>
      <w:szCs w:val="20"/>
      <w:lang w:eastAsia="zh-TW"/>
    </w:rPr>
  </w:style>
  <w:style w:type="paragraph" w:customStyle="1" w:styleId="xl89">
    <w:name w:val="xl89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新細明體" w:eastAsia="新細明體" w:hAnsi="新細明體" w:cs="新細明體"/>
      <w:color w:val="FF0000"/>
      <w:szCs w:val="24"/>
      <w:lang w:eastAsia="zh-TW"/>
    </w:rPr>
  </w:style>
  <w:style w:type="paragraph" w:customStyle="1" w:styleId="xl90">
    <w:name w:val="xl90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新細明體" w:eastAsia="新細明體" w:hAnsi="新細明體" w:cs="新細明體"/>
      <w:szCs w:val="24"/>
      <w:lang w:eastAsia="zh-TW"/>
    </w:rPr>
  </w:style>
  <w:style w:type="paragraph" w:customStyle="1" w:styleId="xl91">
    <w:name w:val="xl91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新細明體" w:eastAsia="新細明體" w:hAnsi="新細明體" w:cs="新細明體"/>
      <w:color w:val="000000"/>
      <w:szCs w:val="24"/>
      <w:lang w:eastAsia="zh-TW"/>
    </w:rPr>
  </w:style>
  <w:style w:type="paragraph" w:customStyle="1" w:styleId="xl92">
    <w:name w:val="xl92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rFonts w:ascii="新細明體" w:eastAsia="新細明體" w:hAnsi="新細明體" w:cs="新細明體"/>
      <w:szCs w:val="24"/>
      <w:lang w:eastAsia="zh-TW"/>
    </w:rPr>
  </w:style>
  <w:style w:type="paragraph" w:customStyle="1" w:styleId="xl93">
    <w:name w:val="xl93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rFonts w:ascii="新細明體" w:eastAsia="新細明體" w:hAnsi="新細明體" w:cs="新細明體"/>
      <w:color w:val="FF0000"/>
      <w:szCs w:val="24"/>
      <w:lang w:eastAsia="zh-TW"/>
    </w:rPr>
  </w:style>
  <w:style w:type="paragraph" w:customStyle="1" w:styleId="xl94">
    <w:name w:val="xl94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/>
      <w:jc w:val="center"/>
      <w:textAlignment w:val="center"/>
    </w:pPr>
    <w:rPr>
      <w:rFonts w:ascii="新細明體" w:eastAsia="新細明體" w:hAnsi="新細明體" w:cs="新細明體"/>
      <w:b/>
      <w:bCs/>
      <w:sz w:val="16"/>
      <w:szCs w:val="16"/>
      <w:lang w:eastAsia="zh-TW"/>
    </w:rPr>
  </w:style>
  <w:style w:type="paragraph" w:customStyle="1" w:styleId="xl95">
    <w:name w:val="xl95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top"/>
    </w:pPr>
    <w:rPr>
      <w:rFonts w:ascii="新細明體" w:eastAsia="新細明體" w:hAnsi="新細明體" w:cs="新細明體"/>
      <w:szCs w:val="24"/>
      <w:lang w:eastAsia="zh-TW"/>
    </w:rPr>
  </w:style>
  <w:style w:type="paragraph" w:customStyle="1" w:styleId="xl96">
    <w:name w:val="xl96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新細明體" w:eastAsia="新細明體" w:hAnsi="新細明體" w:cs="新細明體"/>
      <w:szCs w:val="24"/>
      <w:lang w:eastAsia="zh-TW"/>
    </w:rPr>
  </w:style>
  <w:style w:type="paragraph" w:customStyle="1" w:styleId="xl97">
    <w:name w:val="xl97"/>
    <w:basedOn w:val="a0"/>
    <w:rsid w:val="009F4695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rFonts w:ascii="新細明體" w:eastAsia="新細明體" w:hAnsi="新細明體" w:cs="新細明體"/>
      <w:szCs w:val="24"/>
      <w:lang w:eastAsia="zh-TW"/>
    </w:rPr>
  </w:style>
  <w:style w:type="paragraph" w:customStyle="1" w:styleId="xl98">
    <w:name w:val="xl98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新細明體" w:eastAsia="新細明體" w:hAnsi="新細明體" w:cs="新細明體"/>
      <w:color w:val="FF0000"/>
      <w:szCs w:val="24"/>
      <w:lang w:eastAsia="zh-TW"/>
    </w:rPr>
  </w:style>
  <w:style w:type="paragraph" w:customStyle="1" w:styleId="xl99">
    <w:name w:val="xl99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新細明體" w:eastAsia="新細明體" w:hAnsi="新細明體" w:cs="新細明體"/>
      <w:b/>
      <w:bCs/>
      <w:szCs w:val="24"/>
      <w:lang w:eastAsia="zh-TW"/>
    </w:rPr>
  </w:style>
  <w:style w:type="paragraph" w:customStyle="1" w:styleId="xl100">
    <w:name w:val="xl100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9CCFF"/>
      <w:spacing w:before="100" w:beforeAutospacing="1" w:after="100" w:afterAutospacing="1"/>
      <w:textAlignment w:val="center"/>
    </w:pPr>
    <w:rPr>
      <w:rFonts w:ascii="新細明體" w:eastAsia="新細明體" w:hAnsi="新細明體" w:cs="新細明體"/>
      <w:b/>
      <w:bCs/>
      <w:szCs w:val="24"/>
      <w:lang w:eastAsia="zh-TW"/>
    </w:rPr>
  </w:style>
  <w:style w:type="paragraph" w:customStyle="1" w:styleId="xl101">
    <w:name w:val="xl101"/>
    <w:basedOn w:val="a0"/>
    <w:rsid w:val="009F4695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新細明體" w:eastAsia="新細明體" w:hAnsi="新細明體" w:cs="新細明體"/>
      <w:szCs w:val="24"/>
      <w:lang w:eastAsia="zh-TW"/>
    </w:rPr>
  </w:style>
  <w:style w:type="paragraph" w:customStyle="1" w:styleId="xl102">
    <w:name w:val="xl102"/>
    <w:basedOn w:val="a0"/>
    <w:rsid w:val="009F4695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新細明體" w:eastAsia="新細明體" w:hAnsi="新細明體" w:cs="新細明體"/>
      <w:szCs w:val="24"/>
      <w:lang w:eastAsia="zh-TW"/>
    </w:rPr>
  </w:style>
  <w:style w:type="paragraph" w:customStyle="1" w:styleId="xl103">
    <w:name w:val="xl103"/>
    <w:basedOn w:val="a0"/>
    <w:rsid w:val="009F469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新細明體" w:eastAsia="新細明體" w:hAnsi="新細明體" w:cs="新細明體"/>
      <w:szCs w:val="24"/>
      <w:lang w:eastAsia="zh-TW"/>
    </w:rPr>
  </w:style>
  <w:style w:type="paragraph" w:customStyle="1" w:styleId="xl104">
    <w:name w:val="xl104"/>
    <w:basedOn w:val="a0"/>
    <w:rsid w:val="009F4695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rFonts w:ascii="新細明體" w:eastAsia="新細明體" w:hAnsi="新細明體" w:cs="新細明體"/>
      <w:szCs w:val="24"/>
      <w:lang w:eastAsia="zh-TW"/>
    </w:rPr>
  </w:style>
  <w:style w:type="paragraph" w:customStyle="1" w:styleId="xl105">
    <w:name w:val="xl105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9CCFF"/>
      <w:spacing w:before="100" w:beforeAutospacing="1" w:after="100" w:afterAutospacing="1"/>
    </w:pPr>
    <w:rPr>
      <w:rFonts w:ascii="新細明體" w:eastAsia="新細明體" w:hAnsi="新細明體" w:cs="新細明體"/>
      <w:b/>
      <w:bCs/>
      <w:szCs w:val="24"/>
      <w:lang w:eastAsia="zh-TW"/>
    </w:rPr>
  </w:style>
  <w:style w:type="paragraph" w:customStyle="1" w:styleId="xl106">
    <w:name w:val="xl106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新細明體" w:eastAsia="新細明體" w:hAnsi="新細明體" w:cs="新細明體"/>
      <w:szCs w:val="24"/>
      <w:lang w:eastAsia="zh-TW"/>
    </w:rPr>
  </w:style>
  <w:style w:type="paragraph" w:customStyle="1" w:styleId="xl107">
    <w:name w:val="xl107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9CCFF"/>
      <w:spacing w:before="100" w:beforeAutospacing="1" w:after="100" w:afterAutospacing="1"/>
    </w:pPr>
    <w:rPr>
      <w:rFonts w:ascii="細明體" w:eastAsia="細明體" w:hAnsi="細明體" w:cs="新細明體"/>
      <w:b/>
      <w:bCs/>
      <w:szCs w:val="24"/>
      <w:lang w:eastAsia="zh-TW"/>
    </w:rPr>
  </w:style>
  <w:style w:type="paragraph" w:customStyle="1" w:styleId="xl108">
    <w:name w:val="xl108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新細明體" w:eastAsia="新細明體" w:hAnsi="新細明體" w:cs="新細明體"/>
      <w:color w:val="0000FF"/>
      <w:szCs w:val="24"/>
      <w:lang w:eastAsia="zh-TW"/>
    </w:rPr>
  </w:style>
  <w:style w:type="paragraph" w:customStyle="1" w:styleId="xl109">
    <w:name w:val="xl109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/>
    </w:pPr>
    <w:rPr>
      <w:rFonts w:ascii="新細明體" w:eastAsia="新細明體" w:hAnsi="新細明體" w:cs="新細明體"/>
      <w:szCs w:val="24"/>
      <w:lang w:eastAsia="zh-TW"/>
    </w:rPr>
  </w:style>
  <w:style w:type="paragraph" w:customStyle="1" w:styleId="xl110">
    <w:name w:val="xl110"/>
    <w:basedOn w:val="a0"/>
    <w:rsid w:val="009F46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rFonts w:ascii="新細明體" w:eastAsia="新細明體" w:hAnsi="新細明體" w:cs="新細明體"/>
      <w:szCs w:val="24"/>
      <w:lang w:eastAsia="zh-TW"/>
    </w:rPr>
  </w:style>
  <w:style w:type="paragraph" w:customStyle="1" w:styleId="xl111">
    <w:name w:val="xl111"/>
    <w:basedOn w:val="a0"/>
    <w:rsid w:val="009F4695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rFonts w:ascii="新細明體" w:eastAsia="新細明體" w:hAnsi="新細明體" w:cs="新細明體"/>
      <w:szCs w:val="24"/>
      <w:lang w:eastAsia="zh-TW"/>
    </w:rPr>
  </w:style>
  <w:style w:type="paragraph" w:customStyle="1" w:styleId="xl65">
    <w:name w:val="xl65"/>
    <w:basedOn w:val="a0"/>
    <w:rsid w:val="009F4695"/>
    <w:pPr>
      <w:spacing w:before="100" w:beforeAutospacing="1" w:after="100" w:afterAutospacing="1"/>
    </w:pPr>
    <w:rPr>
      <w:rFonts w:ascii="新細明體" w:eastAsia="新細明體" w:hAnsi="新細明體" w:cs="新細明體"/>
      <w:sz w:val="18"/>
      <w:szCs w:val="18"/>
      <w:lang w:eastAsia="zh-TW"/>
    </w:rPr>
  </w:style>
  <w:style w:type="character" w:customStyle="1" w:styleId="afd">
    <w:name w:val="新內文 字元"/>
    <w:link w:val="afc"/>
    <w:rsid w:val="009F4695"/>
    <w:rPr>
      <w:rFonts w:ascii="標楷體" w:eastAsia="標楷體" w:hAnsi="標楷體"/>
      <w:kern w:val="2"/>
      <w:sz w:val="24"/>
      <w:szCs w:val="24"/>
    </w:rPr>
  </w:style>
  <w:style w:type="character" w:customStyle="1" w:styleId="15">
    <w:name w:val="第1層要點 字元"/>
    <w:link w:val="14"/>
    <w:rsid w:val="009F4695"/>
    <w:rPr>
      <w:rFonts w:ascii="標楷體" w:eastAsia="標楷體" w:hAnsi="標楷體"/>
      <w:sz w:val="24"/>
      <w:szCs w:val="24"/>
    </w:rPr>
  </w:style>
  <w:style w:type="character" w:customStyle="1" w:styleId="af1">
    <w:name w:val="副標題 字元"/>
    <w:basedOn w:val="a2"/>
    <w:link w:val="af0"/>
    <w:uiPriority w:val="99"/>
    <w:rsid w:val="009F4695"/>
    <w:rPr>
      <w:rFonts w:ascii="Arial" w:hAnsi="Arial"/>
      <w:b/>
      <w:sz w:val="44"/>
      <w:lang w:eastAsia="en-US"/>
    </w:rPr>
  </w:style>
  <w:style w:type="character" w:customStyle="1" w:styleId="25">
    <w:name w:val="第2 層要點 字元"/>
    <w:basedOn w:val="15"/>
    <w:link w:val="2"/>
    <w:rsid w:val="009F4695"/>
    <w:rPr>
      <w:rFonts w:ascii="標楷體" w:eastAsia="標楷體" w:hAnsi="標楷體"/>
      <w:sz w:val="24"/>
      <w:szCs w:val="24"/>
    </w:rPr>
  </w:style>
  <w:style w:type="character" w:customStyle="1" w:styleId="35">
    <w:name w:val="第 3 層要點 字元"/>
    <w:basedOn w:val="25"/>
    <w:link w:val="3"/>
    <w:rsid w:val="009F4695"/>
    <w:rPr>
      <w:rFonts w:ascii="標楷體" w:eastAsia="標楷體" w:hAnsi="標楷體"/>
      <w:sz w:val="24"/>
      <w:szCs w:val="24"/>
    </w:rPr>
  </w:style>
  <w:style w:type="character" w:customStyle="1" w:styleId="HTML0">
    <w:name w:val="HTML 預設格式 字元"/>
    <w:basedOn w:val="a2"/>
    <w:link w:val="HTML"/>
    <w:uiPriority w:val="99"/>
    <w:rsid w:val="009F4695"/>
    <w:rPr>
      <w:rFonts w:ascii="細明體" w:eastAsia="細明體" w:hAnsi="細明體" w:cs="細明體"/>
      <w:sz w:val="24"/>
      <w:szCs w:val="24"/>
    </w:rPr>
  </w:style>
  <w:style w:type="character" w:customStyle="1" w:styleId="apple-converted-space">
    <w:name w:val="apple-converted-space"/>
    <w:basedOn w:val="a2"/>
    <w:rsid w:val="009F4695"/>
  </w:style>
  <w:style w:type="character" w:customStyle="1" w:styleId="keyword">
    <w:name w:val="keyword"/>
    <w:basedOn w:val="a2"/>
    <w:rsid w:val="009F4695"/>
  </w:style>
  <w:style w:type="character" w:customStyle="1" w:styleId="font01">
    <w:name w:val="font01"/>
    <w:rsid w:val="009F4695"/>
    <w:rPr>
      <w:rFonts w:ascii="細明體" w:eastAsia="細明體" w:hAnsi="細明體" w:cs="細明體"/>
      <w:color w:val="000000"/>
      <w:sz w:val="24"/>
      <w:szCs w:val="24"/>
      <w:u w:val="none"/>
    </w:rPr>
  </w:style>
  <w:style w:type="character" w:customStyle="1" w:styleId="font31">
    <w:name w:val="font31"/>
    <w:rsid w:val="009F4695"/>
    <w:rPr>
      <w:rFonts w:ascii="新細明體" w:eastAsia="新細明體" w:hAnsi="新細明體" w:cs="新細明體" w:hint="eastAsia"/>
      <w:color w:val="000000"/>
      <w:sz w:val="24"/>
      <w:szCs w:val="24"/>
      <w:u w:val="none"/>
    </w:rPr>
  </w:style>
  <w:style w:type="character" w:customStyle="1" w:styleId="font21">
    <w:name w:val="font21"/>
    <w:rsid w:val="009F4695"/>
    <w:rPr>
      <w:rFonts w:ascii="Arial" w:hAnsi="Arial" w:cs="Arial" w:hint="default"/>
      <w:color w:val="FF0000"/>
      <w:sz w:val="24"/>
      <w:szCs w:val="24"/>
      <w:u w:val="none"/>
    </w:rPr>
  </w:style>
  <w:style w:type="table" w:customStyle="1" w:styleId="Axure1">
    <w:name w:val="Axure表格样式"/>
    <w:basedOn w:val="a3"/>
    <w:uiPriority w:val="99"/>
    <w:rsid w:val="009F4695"/>
    <w:rPr>
      <w:rFonts w:ascii="Arial" w:hAnsi="Arial"/>
      <w:sz w:val="16"/>
      <w:lang w:eastAsia="en-US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/>
    </w:tcPr>
    <w:tblStylePr w:type="firstRow">
      <w:rPr>
        <w:b/>
      </w:rPr>
      <w:tblPr/>
      <w:tcPr>
        <w:shd w:val="clear" w:color="auto" w:fill="D9D9D9"/>
      </w:tcPr>
    </w:tblStylePr>
    <w:tblStylePr w:type="band2Horz">
      <w:tblPr/>
      <w:tcPr>
        <w:shd w:val="clear" w:color="auto" w:fill="F2F2F2"/>
      </w:tcPr>
    </w:tblStylePr>
  </w:style>
  <w:style w:type="paragraph" w:styleId="afe">
    <w:name w:val="endnote text"/>
    <w:basedOn w:val="a0"/>
    <w:link w:val="aff"/>
    <w:semiHidden/>
    <w:unhideWhenUsed/>
    <w:rsid w:val="0047606F"/>
    <w:pPr>
      <w:snapToGrid w:val="0"/>
    </w:pPr>
  </w:style>
  <w:style w:type="character" w:customStyle="1" w:styleId="aff">
    <w:name w:val="章節附註文字 字元"/>
    <w:basedOn w:val="a2"/>
    <w:link w:val="afe"/>
    <w:semiHidden/>
    <w:rsid w:val="0047606F"/>
    <w:rPr>
      <w:rFonts w:ascii="Book Antiqua" w:eastAsia="標楷體" w:hAnsi="Book Antiqua"/>
      <w:sz w:val="24"/>
      <w:szCs w:val="21"/>
    </w:rPr>
  </w:style>
  <w:style w:type="character" w:styleId="aff0">
    <w:name w:val="endnote reference"/>
    <w:basedOn w:val="a2"/>
    <w:semiHidden/>
    <w:unhideWhenUsed/>
    <w:rsid w:val="0047606F"/>
    <w:rPr>
      <w:vertAlign w:val="superscript"/>
    </w:rPr>
  </w:style>
  <w:style w:type="character" w:customStyle="1" w:styleId="ac">
    <w:name w:val="頁尾 字元"/>
    <w:basedOn w:val="a2"/>
    <w:link w:val="ab"/>
    <w:uiPriority w:val="99"/>
    <w:rsid w:val="003F3481"/>
    <w:rPr>
      <w:rFonts w:ascii="Book Antiqua" w:eastAsia="標楷體" w:hAnsi="Book Antiqua"/>
      <w:sz w:val="24"/>
      <w:szCs w:val="21"/>
    </w:rPr>
  </w:style>
  <w:style w:type="character" w:customStyle="1" w:styleId="intellitexteditor-marker">
    <w:name w:val="intellitexteditor-marker"/>
    <w:basedOn w:val="a2"/>
    <w:rsid w:val="00E62449"/>
  </w:style>
  <w:style w:type="character" w:customStyle="1" w:styleId="intellitexteditor-target">
    <w:name w:val="intellitexteditor-target"/>
    <w:basedOn w:val="a2"/>
    <w:rsid w:val="00E62449"/>
  </w:style>
  <w:style w:type="paragraph" w:styleId="aff1">
    <w:name w:val="List Paragraph"/>
    <w:basedOn w:val="a0"/>
    <w:uiPriority w:val="34"/>
    <w:qFormat/>
    <w:rsid w:val="00E62449"/>
    <w:pPr>
      <w:ind w:leftChars="200" w:left="480"/>
    </w:pPr>
  </w:style>
  <w:style w:type="paragraph" w:customStyle="1" w:styleId="shortdesc">
    <w:name w:val="shortdesc"/>
    <w:basedOn w:val="a0"/>
    <w:rsid w:val="00D018DE"/>
    <w:pPr>
      <w:spacing w:before="100" w:beforeAutospacing="1" w:after="100" w:afterAutospacing="1"/>
    </w:pPr>
    <w:rPr>
      <w:rFonts w:ascii="新細明體" w:eastAsia="新細明體" w:hAnsi="新細明體" w:cs="新細明體"/>
      <w:szCs w:val="24"/>
      <w:lang w:eastAsia="zh-TW"/>
    </w:rPr>
  </w:style>
  <w:style w:type="paragraph" w:customStyle="1" w:styleId="p">
    <w:name w:val="p"/>
    <w:basedOn w:val="a0"/>
    <w:rsid w:val="00D018DE"/>
    <w:pPr>
      <w:spacing w:before="100" w:beforeAutospacing="1" w:after="100" w:afterAutospacing="1"/>
    </w:pPr>
    <w:rPr>
      <w:rFonts w:ascii="新細明體" w:eastAsia="新細明體" w:hAnsi="新細明體" w:cs="新細明體"/>
      <w:szCs w:val="24"/>
      <w:lang w:eastAsia="zh-TW"/>
    </w:rPr>
  </w:style>
  <w:style w:type="character" w:styleId="HTML1">
    <w:name w:val="HTML Sample"/>
    <w:basedOn w:val="a2"/>
    <w:uiPriority w:val="99"/>
    <w:semiHidden/>
    <w:unhideWhenUsed/>
    <w:rsid w:val="0069030D"/>
    <w:rPr>
      <w:rFonts w:ascii="細明體" w:eastAsia="細明體" w:hAnsi="細明體" w:cs="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281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0035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eader" Target="header4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hyperlink" Target="https://172.25.8.90:9043/ibm/console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oter" Target="footer4.xml"/><Relationship Id="rId20" Type="http://schemas.openxmlformats.org/officeDocument/2006/relationships/image" Target="media/image6.png"/><Relationship Id="rId4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dragon\Application%20Data\Microsoft\Templates\Hyweb%20QMS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44D2E32-31B2-4781-9AA0-56272A0F4B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Hyweb QMS.dot</Template>
  <TotalTime>34</TotalTime>
  <Pages>18</Pages>
  <Words>696</Words>
  <Characters>3969</Characters>
  <Application>Microsoft Office Word</Application>
  <DocSecurity>0</DocSecurity>
  <Lines>33</Lines>
  <Paragraphs>9</Paragraphs>
  <ScaleCrop>false</ScaleCrop>
  <Company>Firsttech</Company>
  <LinksUpToDate>false</LinksUpToDate>
  <CharactersWithSpaces>4656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系統設計流程</dc:title>
  <dc:creator>Jim Lee</dc:creator>
  <cp:lastModifiedBy>admin</cp:lastModifiedBy>
  <cp:revision>4</cp:revision>
  <cp:lastPrinted>2016-03-16T09:54:00Z</cp:lastPrinted>
  <dcterms:created xsi:type="dcterms:W3CDTF">2019-11-12T08:49:00Z</dcterms:created>
  <dcterms:modified xsi:type="dcterms:W3CDTF">2019-11-13T00:18:00Z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1033-9.1.0.5234</vt:lpwstr>
  </property>
</Properties>
</file>